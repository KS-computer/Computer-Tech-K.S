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front and back cover of booklet"/>
      </w:tblPr>
      <w:tblGrid>
        <w:gridCol w:w="6476"/>
        <w:gridCol w:w="804"/>
        <w:gridCol w:w="550"/>
        <w:gridCol w:w="3870"/>
        <w:gridCol w:w="2700"/>
      </w:tblGrid>
      <w:tr w:rsidR="00A67DA8" w14:paraId="647182B4" w14:textId="77777777" w:rsidTr="00BB1CBA">
        <w:trPr>
          <w:trHeight w:hRule="exact" w:val="1890"/>
          <w:jc w:val="center"/>
        </w:trPr>
        <w:tc>
          <w:tcPr>
            <w:tcW w:w="6476" w:type="dxa"/>
            <w:vMerge w:val="restart"/>
          </w:tcPr>
          <w:p w14:paraId="2641411C" w14:textId="77777777" w:rsidR="00A67DA8" w:rsidRPr="00A67DA8" w:rsidRDefault="00AB7A89" w:rsidP="00A67DA8">
            <w:pPr>
              <w:pStyle w:val="Heading1"/>
            </w:pPr>
            <w:r w:rsidRPr="00D7542B">
              <w:rPr>
                <w:rFonts w:asciiTheme="minorHAnsi" w:hAnsiTheme="minorHAnsi"/>
                <w:b w:val="0"/>
                <w:sz w:val="20"/>
              </w:rPr>
              <w:t>Business office computer</w:t>
            </w:r>
          </w:p>
          <w:p w14:paraId="306B8E6A" w14:textId="77777777" w:rsidR="00AB7A89" w:rsidRDefault="00AB7A89" w:rsidP="00AB7A89">
            <w:r>
              <w:t xml:space="preserve">A business office computer is most commonly used as a computer where business workers </w:t>
            </w:r>
            <w:r w:rsidR="004836A6">
              <w:t xml:space="preserve">work on. It is used a lot and </w:t>
            </w:r>
            <w:r w:rsidR="0053398B">
              <w:t>is capable of opening and running large files and applications. They are</w:t>
            </w:r>
            <w:r w:rsidR="0053398B" w:rsidRPr="0053398B">
              <w:t xml:space="preserve"> usually much more comfortable to use than a laptop, and they can easily be maintained and upgraded, so you don’t need to buy a new model every couple </w:t>
            </w:r>
            <w:proofErr w:type="gramStart"/>
            <w:r w:rsidR="0053398B" w:rsidRPr="0053398B">
              <w:t>year</w:t>
            </w:r>
            <w:r w:rsidR="0053398B">
              <w:t>s</w:t>
            </w:r>
            <w:proofErr w:type="gramEnd"/>
            <w:r w:rsidR="0053398B">
              <w:t>.</w:t>
            </w:r>
            <w:r w:rsidR="0053398B" w:rsidRPr="0053398B">
              <w:t> </w:t>
            </w:r>
            <w:r w:rsidR="0053398B">
              <w:t xml:space="preserve">Business office computers are commonly look like big desktop computers with a mouse keyboard. These computers have big screens, large amounts of storage and other specs. They are fast and preform pretty well as they are constantly under work. The top 3 </w:t>
            </w:r>
            <w:r w:rsidR="00F21F05">
              <w:t xml:space="preserve">most important components that are needed in business office computers </w:t>
            </w:r>
            <w:r w:rsidR="003B34D1">
              <w:t xml:space="preserve">are the CPU (high speed) so it can run big files and applications, RAM and </w:t>
            </w:r>
            <w:proofErr w:type="gramStart"/>
            <w:r w:rsidR="003B34D1">
              <w:t>an</w:t>
            </w:r>
            <w:proofErr w:type="gramEnd"/>
            <w:r w:rsidR="003B34D1">
              <w:t xml:space="preserve"> Motherboard. </w:t>
            </w:r>
          </w:p>
        </w:tc>
        <w:tc>
          <w:tcPr>
            <w:tcW w:w="804" w:type="dxa"/>
          </w:tcPr>
          <w:p w14:paraId="294337AD" w14:textId="77777777" w:rsidR="00A67DA8" w:rsidRDefault="00A67DA8" w:rsidP="00A67DA8"/>
        </w:tc>
        <w:tc>
          <w:tcPr>
            <w:tcW w:w="550" w:type="dxa"/>
          </w:tcPr>
          <w:p w14:paraId="12BBA00C" w14:textId="77777777" w:rsidR="00A67DA8" w:rsidRDefault="00A67DA8" w:rsidP="00A67DA8"/>
        </w:tc>
        <w:tc>
          <w:tcPr>
            <w:tcW w:w="3870" w:type="dxa"/>
            <w:vAlign w:val="center"/>
          </w:tcPr>
          <w:p w14:paraId="42F7A8AD" w14:textId="77777777" w:rsidR="0053398B" w:rsidRPr="0053398B" w:rsidRDefault="0053398B" w:rsidP="0053398B">
            <w:pPr>
              <w:pStyle w:val="Title"/>
            </w:pPr>
            <w:r w:rsidRPr="0053398B">
              <w:t>Business office computer</w:t>
            </w:r>
          </w:p>
          <w:p w14:paraId="320ED728" w14:textId="77777777" w:rsidR="00AB7A89" w:rsidRPr="00513B19" w:rsidRDefault="00AB7A89" w:rsidP="00AB7A89">
            <w:pPr>
              <w:pStyle w:val="Title"/>
            </w:pPr>
          </w:p>
        </w:tc>
        <w:tc>
          <w:tcPr>
            <w:tcW w:w="2700" w:type="dxa"/>
            <w:vAlign w:val="center"/>
          </w:tcPr>
          <w:p w14:paraId="7E60D8FE" w14:textId="77777777" w:rsidR="00A67DA8" w:rsidRPr="00513B19" w:rsidRDefault="00A67DA8" w:rsidP="00A67DA8">
            <w:pPr>
              <w:pStyle w:val="Title"/>
            </w:pPr>
          </w:p>
        </w:tc>
      </w:tr>
      <w:tr w:rsidR="00A67DA8" w14:paraId="1AA948AD" w14:textId="77777777" w:rsidTr="00A67DA8">
        <w:trPr>
          <w:trHeight w:val="754"/>
          <w:jc w:val="center"/>
        </w:trPr>
        <w:tc>
          <w:tcPr>
            <w:tcW w:w="6476" w:type="dxa"/>
            <w:vMerge/>
          </w:tcPr>
          <w:p w14:paraId="71B02C19" w14:textId="77777777" w:rsidR="00A67DA8" w:rsidRPr="00827DA6" w:rsidRDefault="00A67DA8" w:rsidP="00A67DA8">
            <w:pPr>
              <w:rPr>
                <w:color w:val="E2DFCC" w:themeColor="background2"/>
              </w:rPr>
            </w:pPr>
          </w:p>
        </w:tc>
        <w:tc>
          <w:tcPr>
            <w:tcW w:w="804" w:type="dxa"/>
            <w:vMerge w:val="restart"/>
          </w:tcPr>
          <w:p w14:paraId="0E98ACD4" w14:textId="77777777" w:rsidR="00A67DA8" w:rsidRDefault="00A67DA8" w:rsidP="00A67DA8">
            <w:pPr>
              <w:pStyle w:val="NoSpacing"/>
            </w:pPr>
          </w:p>
        </w:tc>
        <w:tc>
          <w:tcPr>
            <w:tcW w:w="550" w:type="dxa"/>
            <w:vMerge w:val="restart"/>
          </w:tcPr>
          <w:p w14:paraId="122AEA4E" w14:textId="77777777" w:rsidR="00A67DA8" w:rsidRDefault="00A67DA8" w:rsidP="00A67DA8">
            <w:pPr>
              <w:pStyle w:val="NoSpacing"/>
            </w:pPr>
          </w:p>
        </w:tc>
        <w:tc>
          <w:tcPr>
            <w:tcW w:w="6570" w:type="dxa"/>
            <w:gridSpan w:val="2"/>
            <w:vMerge w:val="restart"/>
            <w:vAlign w:val="center"/>
          </w:tcPr>
          <w:p w14:paraId="136B6909" w14:textId="77777777" w:rsidR="00A67DA8" w:rsidRDefault="00A67DA8" w:rsidP="00A67DA8">
            <w:pPr>
              <w:pStyle w:val="Subtitle"/>
            </w:pPr>
          </w:p>
        </w:tc>
      </w:tr>
      <w:tr w:rsidR="00A67DA8" w14:paraId="13DBAA3E" w14:textId="77777777" w:rsidTr="00BB1CBA">
        <w:trPr>
          <w:trHeight w:val="3780"/>
          <w:jc w:val="center"/>
        </w:trPr>
        <w:tc>
          <w:tcPr>
            <w:tcW w:w="6476" w:type="dxa"/>
            <w:vMerge w:val="restart"/>
          </w:tcPr>
          <w:p w14:paraId="6B55D67C" w14:textId="77777777" w:rsidR="00A67DA8" w:rsidRPr="00E76D15" w:rsidRDefault="00A256E8" w:rsidP="00E76D15">
            <w:pPr>
              <w:pStyle w:val="Heading1"/>
            </w:pPr>
            <w:r>
              <w:rPr>
                <w:rFonts w:ascii="Helvetica" w:hAnsi="Helvetica" w:cs="Helvetica"/>
                <w:noProof/>
                <w:sz w:val="24"/>
                <w:szCs w:val="24"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55C131BC" wp14:editId="6F9DD1A2">
                  <wp:simplePos x="0" y="0"/>
                  <wp:positionH relativeFrom="column">
                    <wp:posOffset>1270000</wp:posOffset>
                  </wp:positionH>
                  <wp:positionV relativeFrom="paragraph">
                    <wp:posOffset>1075690</wp:posOffset>
                  </wp:positionV>
                  <wp:extent cx="2769235" cy="2637790"/>
                  <wp:effectExtent l="0" t="0" r="0" b="3810"/>
                  <wp:wrapTight wrapText="bothSides">
                    <wp:wrapPolygon edited="0">
                      <wp:start x="0" y="0"/>
                      <wp:lineTo x="0" y="21423"/>
                      <wp:lineTo x="21397" y="21423"/>
                      <wp:lineTo x="21397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263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04" w:type="dxa"/>
            <w:vMerge/>
          </w:tcPr>
          <w:p w14:paraId="57123161" w14:textId="77777777" w:rsidR="00A67DA8" w:rsidRDefault="00A67DA8" w:rsidP="00A67DA8">
            <w:pPr>
              <w:pStyle w:val="NoSpacing"/>
            </w:pPr>
          </w:p>
        </w:tc>
        <w:tc>
          <w:tcPr>
            <w:tcW w:w="550" w:type="dxa"/>
            <w:vMerge/>
          </w:tcPr>
          <w:p w14:paraId="6FFD4A73" w14:textId="77777777" w:rsidR="00A67DA8" w:rsidRDefault="00A67DA8" w:rsidP="00A67DA8">
            <w:pPr>
              <w:pStyle w:val="NoSpacing"/>
            </w:pPr>
          </w:p>
        </w:tc>
        <w:tc>
          <w:tcPr>
            <w:tcW w:w="6570" w:type="dxa"/>
            <w:gridSpan w:val="2"/>
            <w:vMerge/>
          </w:tcPr>
          <w:p w14:paraId="631E136A" w14:textId="77777777" w:rsidR="00A67DA8" w:rsidRDefault="00A67DA8" w:rsidP="00A67DA8">
            <w:pPr>
              <w:pStyle w:val="Subtitle"/>
            </w:pPr>
          </w:p>
        </w:tc>
      </w:tr>
      <w:tr w:rsidR="00A67DA8" w14:paraId="30200701" w14:textId="77777777" w:rsidTr="00BB1CBA">
        <w:trPr>
          <w:trHeight w:val="2016"/>
          <w:jc w:val="center"/>
        </w:trPr>
        <w:tc>
          <w:tcPr>
            <w:tcW w:w="6476" w:type="dxa"/>
            <w:vMerge/>
            <w:tcBorders>
              <w:bottom w:val="nil"/>
            </w:tcBorders>
          </w:tcPr>
          <w:p w14:paraId="6D1ED31A" w14:textId="77777777" w:rsidR="00A67DA8" w:rsidRDefault="00A67DA8" w:rsidP="00A67DA8"/>
        </w:tc>
        <w:tc>
          <w:tcPr>
            <w:tcW w:w="804" w:type="dxa"/>
            <w:vMerge/>
            <w:tcBorders>
              <w:bottom w:val="nil"/>
            </w:tcBorders>
          </w:tcPr>
          <w:p w14:paraId="529590B1" w14:textId="77777777" w:rsidR="00A67DA8" w:rsidRDefault="00A67DA8" w:rsidP="00A67DA8">
            <w:pPr>
              <w:pStyle w:val="NoSpacing"/>
            </w:pPr>
          </w:p>
        </w:tc>
        <w:tc>
          <w:tcPr>
            <w:tcW w:w="550" w:type="dxa"/>
            <w:vMerge/>
            <w:tcBorders>
              <w:bottom w:val="nil"/>
            </w:tcBorders>
          </w:tcPr>
          <w:p w14:paraId="4EDCC711" w14:textId="77777777" w:rsidR="00A67DA8" w:rsidRDefault="00A67DA8" w:rsidP="00A67DA8">
            <w:pPr>
              <w:pStyle w:val="NoSpacing"/>
            </w:pPr>
          </w:p>
        </w:tc>
        <w:tc>
          <w:tcPr>
            <w:tcW w:w="6570" w:type="dxa"/>
            <w:gridSpan w:val="2"/>
            <w:tcBorders>
              <w:bottom w:val="nil"/>
            </w:tcBorders>
          </w:tcPr>
          <w:p w14:paraId="06CDBF2E" w14:textId="77777777" w:rsidR="00A67DA8" w:rsidRDefault="00AB7A89" w:rsidP="002E745C">
            <w:pPr>
              <w:pStyle w:val="Organization"/>
            </w:pPr>
            <w:r>
              <w:t>Karan Sanghera</w:t>
            </w:r>
          </w:p>
          <w:p w14:paraId="1E2BFFAF" w14:textId="77777777" w:rsidR="0053398B" w:rsidRPr="0053398B" w:rsidRDefault="0053398B" w:rsidP="002E745C">
            <w:pPr>
              <w:pStyle w:val="Organization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Dream Machine Assignment</w:t>
            </w:r>
          </w:p>
          <w:p w14:paraId="18FCAA5A" w14:textId="77777777" w:rsidR="00A67DA8" w:rsidRPr="00513B19" w:rsidRDefault="00A67DA8" w:rsidP="00AB7A89">
            <w:pPr>
              <w:pStyle w:val="Organization"/>
            </w:pPr>
          </w:p>
        </w:tc>
      </w:tr>
    </w:tbl>
    <w:p w14:paraId="57B96FB4" w14:textId="77777777" w:rsidR="0073157D" w:rsidRDefault="0073157D">
      <w:r>
        <w:br w:type="page"/>
      </w:r>
    </w:p>
    <w:tbl>
      <w:tblPr>
        <w:tblW w:w="5048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2 interior booklet pages"/>
      </w:tblPr>
      <w:tblGrid>
        <w:gridCol w:w="7079"/>
        <w:gridCol w:w="259"/>
        <w:gridCol w:w="514"/>
        <w:gridCol w:w="2204"/>
        <w:gridCol w:w="4482"/>
      </w:tblGrid>
      <w:tr w:rsidR="00A256E8" w14:paraId="0D0D20EA" w14:textId="77777777" w:rsidTr="007C174C">
        <w:trPr>
          <w:trHeight w:hRule="exact" w:val="810"/>
          <w:jc w:val="center"/>
        </w:trPr>
        <w:tc>
          <w:tcPr>
            <w:tcW w:w="7079" w:type="dxa"/>
            <w:vMerge w:val="restart"/>
          </w:tcPr>
          <w:p w14:paraId="7FFF2B05" w14:textId="77777777" w:rsidR="00BD4B81" w:rsidRPr="00513B19" w:rsidRDefault="00BE192B" w:rsidP="00513B19">
            <w:pPr>
              <w:pStyle w:val="TOCHeading"/>
            </w:pPr>
            <w:r>
              <w:rPr>
                <w:b w:val="0"/>
                <w:color w:val="415717"/>
                <w:sz w:val="44"/>
              </w:rPr>
              <w:lastRenderedPageBreak/>
              <w:t>my pc</w:t>
            </w:r>
            <w:r w:rsidR="007C174C">
              <w:rPr>
                <w:b w:val="0"/>
                <w:color w:val="415717"/>
                <w:sz w:val="44"/>
              </w:rPr>
              <w:t xml:space="preserve"> ($2000)</w:t>
            </w:r>
          </w:p>
          <w:p w14:paraId="7B226ED3" w14:textId="6CAA4524" w:rsidR="00BD4B81" w:rsidRDefault="007C174C" w:rsidP="00E62918">
            <w:pPr>
              <w:pStyle w:val="TOC1"/>
              <w:rPr>
                <w:rStyle w:val="TOCNumbers"/>
              </w:rPr>
            </w:pPr>
            <w:proofErr w:type="gramStart"/>
            <w:r>
              <w:t xml:space="preserve">CPU </w:t>
            </w:r>
            <w:r w:rsidR="00283425">
              <w:t xml:space="preserve"> (</w:t>
            </w:r>
            <w:proofErr w:type="gramEnd"/>
            <w:r w:rsidR="006317F2" w:rsidRPr="006317F2">
              <w:t>Intel Core i9-9900K 3.6 GHz 8-Core Processor</w:t>
            </w:r>
            <w:r w:rsidR="006317F2">
              <w:t>)</w:t>
            </w:r>
            <w:r w:rsidR="00283425">
              <w:t xml:space="preserve"> </w:t>
            </w:r>
            <w:r w:rsidR="006317F2">
              <w:t>$639.75</w:t>
            </w:r>
            <w:r w:rsidR="00BD4B81">
              <w:tab/>
            </w:r>
            <w:r w:rsidR="00BD4B81">
              <w:rPr>
                <w:rStyle w:val="TOCNumbers"/>
              </w:rPr>
              <w:t>1</w:t>
            </w:r>
          </w:p>
          <w:p w14:paraId="73029959" w14:textId="1B847309" w:rsidR="00BD4B81" w:rsidRDefault="007C174C" w:rsidP="00E62918">
            <w:pPr>
              <w:pStyle w:val="TOC1"/>
            </w:pPr>
            <w:r>
              <w:t>CPU Cooler</w:t>
            </w:r>
            <w:r w:rsidR="006317F2">
              <w:t xml:space="preserve"> (</w:t>
            </w:r>
            <w:proofErr w:type="spellStart"/>
            <w:r w:rsidR="006317F2" w:rsidRPr="006317F2">
              <w:rPr>
                <w:sz w:val="16"/>
                <w:szCs w:val="16"/>
              </w:rPr>
              <w:t>Cooler</w:t>
            </w:r>
            <w:proofErr w:type="spellEnd"/>
            <w:r w:rsidR="006317F2" w:rsidRPr="006317F2">
              <w:rPr>
                <w:sz w:val="16"/>
                <w:szCs w:val="16"/>
              </w:rPr>
              <w:t xml:space="preserve"> Master </w:t>
            </w:r>
            <w:proofErr w:type="spellStart"/>
            <w:r w:rsidR="006317F2" w:rsidRPr="006317F2">
              <w:rPr>
                <w:sz w:val="16"/>
                <w:szCs w:val="16"/>
              </w:rPr>
              <w:t>MasterLiquid</w:t>
            </w:r>
            <w:proofErr w:type="spellEnd"/>
            <w:r w:rsidR="006317F2" w:rsidRPr="006317F2">
              <w:rPr>
                <w:sz w:val="16"/>
                <w:szCs w:val="16"/>
              </w:rPr>
              <w:t xml:space="preserve"> ML240L RGB 66.7 CFM Liquid CPU Cooler</w:t>
            </w:r>
            <w:r w:rsidR="006317F2">
              <w:rPr>
                <w:sz w:val="16"/>
                <w:szCs w:val="16"/>
              </w:rPr>
              <w:t xml:space="preserve">) $79.50 </w:t>
            </w:r>
            <w:r w:rsidR="00BD4B81">
              <w:rPr>
                <w:rStyle w:val="TOCNumbers"/>
              </w:rPr>
              <w:t>2</w:t>
            </w:r>
          </w:p>
          <w:p w14:paraId="45C1DF8C" w14:textId="6615BE00" w:rsidR="00BD4B81" w:rsidRDefault="007C174C" w:rsidP="008E36B5">
            <w:pPr>
              <w:pStyle w:val="TOC2"/>
              <w:ind w:left="0"/>
            </w:pPr>
            <w:r>
              <w:t xml:space="preserve">Motherboard </w:t>
            </w:r>
            <w:r w:rsidR="006317F2">
              <w:t>(</w:t>
            </w:r>
            <w:r w:rsidR="006317F2" w:rsidRPr="006317F2">
              <w:rPr>
                <w:sz w:val="16"/>
                <w:szCs w:val="16"/>
              </w:rPr>
              <w:t>Gigabyte Z390 AORUS PRO WIFI ATX LGA1151 Motherboard)</w:t>
            </w:r>
            <w:r w:rsidR="006317F2">
              <w:t xml:space="preserve"> $248.99</w:t>
            </w:r>
            <w:r w:rsidR="00BD4B81">
              <w:tab/>
            </w:r>
            <w:r w:rsidR="00BE192B">
              <w:rPr>
                <w:rStyle w:val="TOCNumbers"/>
              </w:rPr>
              <w:t>3</w:t>
            </w:r>
          </w:p>
          <w:p w14:paraId="39A9CD36" w14:textId="52653D80" w:rsidR="00BD4B81" w:rsidRDefault="007C174C" w:rsidP="008E36B5">
            <w:pPr>
              <w:pStyle w:val="TOC2"/>
              <w:ind w:left="0"/>
              <w:rPr>
                <w:rStyle w:val="TOCNumbers"/>
              </w:rPr>
            </w:pPr>
            <w:r>
              <w:t>Memory</w:t>
            </w:r>
            <w:r w:rsidR="006317F2">
              <w:t xml:space="preserve"> (</w:t>
            </w:r>
            <w:r w:rsidR="006317F2" w:rsidRPr="006317F2">
              <w:rPr>
                <w:sz w:val="16"/>
                <w:szCs w:val="16"/>
              </w:rPr>
              <w:t>Corsair Vengeance RGB Pro 32 GB (2 x 16 GB) DDR4-3200 Memory</w:t>
            </w:r>
            <w:r w:rsidR="006317F2">
              <w:rPr>
                <w:sz w:val="16"/>
                <w:szCs w:val="16"/>
              </w:rPr>
              <w:t xml:space="preserve">) </w:t>
            </w:r>
            <w:r w:rsidR="006317F2" w:rsidRPr="006317F2">
              <w:rPr>
                <w:sz w:val="16"/>
                <w:szCs w:val="16"/>
              </w:rPr>
              <w:t>$214.00</w:t>
            </w:r>
            <w:r w:rsidR="00BD4B81">
              <w:tab/>
            </w:r>
            <w:r w:rsidR="00BE192B">
              <w:rPr>
                <w:rStyle w:val="TOCNumbers"/>
              </w:rPr>
              <w:t>4</w:t>
            </w:r>
          </w:p>
          <w:p w14:paraId="423251CE" w14:textId="64B55BA7" w:rsidR="007C174C" w:rsidRDefault="007C174C" w:rsidP="007C174C">
            <w:r>
              <w:t>Storage</w:t>
            </w:r>
            <w:r w:rsidR="006317F2">
              <w:t xml:space="preserve"> (</w:t>
            </w:r>
            <w:r w:rsidR="006317F2" w:rsidRPr="006317F2">
              <w:t>Kingston A40</w:t>
            </w:r>
            <w:r w:rsidR="006317F2">
              <w:t xml:space="preserve">0 120 GB 2.5" Solid State Drive) </w:t>
            </w:r>
            <w:r w:rsidR="006317F2" w:rsidRPr="006317F2">
              <w:t>$25.99</w:t>
            </w:r>
            <w:r>
              <w:t>……</w:t>
            </w:r>
            <w:r w:rsidR="006317F2">
              <w:t>.........</w:t>
            </w:r>
            <w:r>
              <w:t>……5</w:t>
            </w:r>
          </w:p>
          <w:p w14:paraId="1F7926BA" w14:textId="31CA78BF" w:rsidR="007C174C" w:rsidRDefault="007C174C" w:rsidP="007C174C">
            <w:r>
              <w:t xml:space="preserve">Video </w:t>
            </w:r>
            <w:proofErr w:type="gramStart"/>
            <w:r>
              <w:t>card</w:t>
            </w:r>
            <w:r w:rsidR="006317F2">
              <w:t>(</w:t>
            </w:r>
            <w:proofErr w:type="gramEnd"/>
            <w:r w:rsidR="006317F2" w:rsidRPr="006317F2">
              <w:t>Gigabyte GeForce GT 1030 2 GB Video Card</w:t>
            </w:r>
            <w:r w:rsidR="006317F2">
              <w:t xml:space="preserve">) </w:t>
            </w:r>
            <w:r w:rsidR="006317F2" w:rsidRPr="006317F2">
              <w:t>$120.99</w:t>
            </w:r>
            <w:r>
              <w:t>……………6</w:t>
            </w:r>
          </w:p>
          <w:p w14:paraId="05CF6DB6" w14:textId="4478462E" w:rsidR="007C174C" w:rsidRDefault="007C174C" w:rsidP="007C174C">
            <w:proofErr w:type="gramStart"/>
            <w:r>
              <w:t>Case</w:t>
            </w:r>
            <w:r w:rsidR="006317F2">
              <w:t>(</w:t>
            </w:r>
            <w:proofErr w:type="spellStart"/>
            <w:proofErr w:type="gramEnd"/>
            <w:r w:rsidR="006317F2" w:rsidRPr="006317F2">
              <w:t>Phanteks</w:t>
            </w:r>
            <w:proofErr w:type="spellEnd"/>
            <w:r w:rsidR="006317F2" w:rsidRPr="006317F2">
              <w:t xml:space="preserve"> P300 ATX Mid Tower Case</w:t>
            </w:r>
            <w:r w:rsidR="006317F2">
              <w:t xml:space="preserve">) </w:t>
            </w:r>
            <w:r w:rsidR="006317F2" w:rsidRPr="006317F2">
              <w:t>$89.99</w:t>
            </w:r>
            <w:r>
              <w:t>………………………………….7</w:t>
            </w:r>
          </w:p>
          <w:p w14:paraId="01B0A52E" w14:textId="60164532" w:rsidR="007C174C" w:rsidRDefault="007C174C" w:rsidP="007C174C">
            <w:r>
              <w:t xml:space="preserve">Power </w:t>
            </w:r>
            <w:proofErr w:type="gramStart"/>
            <w:r>
              <w:t>Supply</w:t>
            </w:r>
            <w:r w:rsidR="006317F2">
              <w:t>(</w:t>
            </w:r>
            <w:proofErr w:type="gramEnd"/>
            <w:r w:rsidR="006317F2" w:rsidRPr="006317F2">
              <w:t>Corsair CXM 550 W 80+ Bronze Certified Semi-modular ATX Power Su</w:t>
            </w:r>
            <w:r w:rsidR="006317F2">
              <w:t xml:space="preserve">pply) </w:t>
            </w:r>
            <w:r w:rsidR="006317F2" w:rsidRPr="006317F2">
              <w:t>$74.99</w:t>
            </w:r>
            <w:r w:rsidR="006317F2">
              <w:t>................................................................................</w:t>
            </w:r>
            <w:r>
              <w:t>…………….8</w:t>
            </w:r>
          </w:p>
          <w:p w14:paraId="70BD82D1" w14:textId="3B760AAD" w:rsidR="007C174C" w:rsidRDefault="007C174C" w:rsidP="007C174C">
            <w:r>
              <w:t xml:space="preserve">Operating </w:t>
            </w:r>
            <w:proofErr w:type="gramStart"/>
            <w:r>
              <w:t>system</w:t>
            </w:r>
            <w:r w:rsidR="002945E4">
              <w:t>(</w:t>
            </w:r>
            <w:proofErr w:type="gramEnd"/>
            <w:r w:rsidR="002945E4" w:rsidRPr="002945E4">
              <w:t>Microsoft Windows 10 Home OEM 64-bit</w:t>
            </w:r>
            <w:r w:rsidR="002945E4">
              <w:t>)</w:t>
            </w:r>
            <w:r w:rsidR="0011589D">
              <w:t xml:space="preserve"> </w:t>
            </w:r>
            <w:r w:rsidR="0011589D" w:rsidRPr="0011589D">
              <w:t>$196.22</w:t>
            </w:r>
            <w:r w:rsidR="0011589D">
              <w:t>)</w:t>
            </w:r>
            <w:r>
              <w:t>……</w:t>
            </w:r>
            <w:r>
              <w:t>9</w:t>
            </w:r>
          </w:p>
          <w:p w14:paraId="3150731B" w14:textId="14590189" w:rsidR="007C174C" w:rsidRDefault="007C174C" w:rsidP="007C174C">
            <w:proofErr w:type="gramStart"/>
            <w:r>
              <w:t>Software</w:t>
            </w:r>
            <w:r w:rsidR="0011589D">
              <w:t>(</w:t>
            </w:r>
            <w:proofErr w:type="gramEnd"/>
            <w:r w:rsidR="000E7C7F" w:rsidRPr="000E7C7F">
              <w:t xml:space="preserve">Microsoft Office 365 Home (1 Year Subscription) - 6 Users </w:t>
            </w:r>
            <w:proofErr w:type="spellStart"/>
            <w:r w:rsidR="000E7C7F" w:rsidRPr="000E7C7F">
              <w:t>Software</w:t>
            </w:r>
            <w:r w:rsidR="000E7C7F">
              <w:t>x</w:t>
            </w:r>
            <w:proofErr w:type="spellEnd"/>
            <w:r w:rsidR="000E7C7F">
              <w:t>)</w:t>
            </w:r>
            <w:r w:rsidR="00E8683D">
              <w:t xml:space="preserve"> $100</w:t>
            </w:r>
            <w:r>
              <w:t>…………………………………………………………………………………………………</w:t>
            </w:r>
            <w:r>
              <w:t>..10</w:t>
            </w:r>
          </w:p>
          <w:p w14:paraId="5C29CEFA" w14:textId="77777777" w:rsidR="003068D0" w:rsidRDefault="007C174C" w:rsidP="003068D0">
            <w:r>
              <w:t xml:space="preserve">Case </w:t>
            </w:r>
            <w:proofErr w:type="gramStart"/>
            <w:r>
              <w:t>accessory</w:t>
            </w:r>
            <w:r w:rsidR="00E8683D">
              <w:t>(</w:t>
            </w:r>
            <w:proofErr w:type="gramEnd"/>
            <w:r w:rsidR="00E8683D" w:rsidRPr="00E8683D">
              <w:t>NZXT Hue+ LED Controller</w:t>
            </w:r>
            <w:r w:rsidR="00E8683D">
              <w:t>)$142.15</w:t>
            </w:r>
            <w:r>
              <w:t>……</w:t>
            </w:r>
            <w:r w:rsidR="00E8683D">
              <w:t>.</w:t>
            </w:r>
            <w:r>
              <w:t>…………………</w:t>
            </w:r>
            <w:r>
              <w:t>….11</w:t>
            </w:r>
          </w:p>
          <w:p w14:paraId="5ABA4099" w14:textId="64B734C8" w:rsidR="007C174C" w:rsidRPr="003068D0" w:rsidRDefault="007C174C" w:rsidP="003068D0">
            <w:proofErr w:type="gramStart"/>
            <w:r>
              <w:t>Monitor</w:t>
            </w:r>
            <w:r w:rsidR="00E8683D" w:rsidRPr="00E8683D">
              <w:rPr>
                <w:rFonts w:asciiTheme="majorHAnsi" w:hAnsiTheme="majorHAnsi"/>
              </w:rPr>
              <w:t>(</w:t>
            </w:r>
            <w:proofErr w:type="gramEnd"/>
            <w:r w:rsidR="00E8683D" w:rsidRPr="00E8683D">
              <w:rPr>
                <w:rFonts w:asciiTheme="majorHAnsi" w:eastAsia="Times New Roman" w:hAnsiTheme="majorHAnsi" w:cs="Times New Roman"/>
                <w:color w:val="auto"/>
                <w:lang w:eastAsia="en-US"/>
              </w:rPr>
              <w:fldChar w:fldCharType="begin"/>
            </w:r>
            <w:r w:rsidR="00E8683D" w:rsidRPr="00E8683D">
              <w:rPr>
                <w:rFonts w:asciiTheme="majorHAnsi" w:eastAsia="Times New Roman" w:hAnsiTheme="majorHAnsi" w:cs="Times New Roman"/>
                <w:color w:val="auto"/>
                <w:lang w:eastAsia="en-US"/>
              </w:rPr>
              <w:instrText xml:space="preserve"> HYPERLINK "https://ca.pcpartpicker.com/product/6ktQzy/msi-optix-mag241c-236-1920x1080-144-hz-monitor-optix-mag241c" </w:instrText>
            </w:r>
            <w:r w:rsidR="00E8683D" w:rsidRPr="00E8683D">
              <w:rPr>
                <w:rFonts w:asciiTheme="majorHAnsi" w:eastAsia="Times New Roman" w:hAnsiTheme="majorHAnsi" w:cs="Times New Roman"/>
                <w:color w:val="auto"/>
                <w:lang w:eastAsia="en-US"/>
              </w:rPr>
            </w:r>
            <w:r w:rsidR="00E8683D" w:rsidRPr="00E8683D">
              <w:rPr>
                <w:rFonts w:asciiTheme="majorHAnsi" w:eastAsia="Times New Roman" w:hAnsiTheme="majorHAnsi" w:cs="Times New Roman"/>
                <w:color w:val="auto"/>
                <w:lang w:eastAsia="en-US"/>
              </w:rPr>
              <w:fldChar w:fldCharType="separate"/>
            </w:r>
            <w:r w:rsidR="00E8683D" w:rsidRPr="00E8683D">
              <w:rPr>
                <w:rFonts w:asciiTheme="majorHAnsi" w:eastAsia="Times New Roman" w:hAnsiTheme="majorHAnsi" w:cs="Times New Roman"/>
                <w:b/>
                <w:bCs/>
                <w:color w:val="191B2B"/>
                <w:bdr w:val="none" w:sz="0" w:space="0" w:color="auto" w:frame="1"/>
                <w:lang w:eastAsia="en-US"/>
              </w:rPr>
              <w:t xml:space="preserve">MSI </w:t>
            </w:r>
            <w:proofErr w:type="spellStart"/>
            <w:r w:rsidR="00E8683D" w:rsidRPr="00E8683D">
              <w:rPr>
                <w:rFonts w:asciiTheme="majorHAnsi" w:eastAsia="Times New Roman" w:hAnsiTheme="majorHAnsi" w:cs="Times New Roman"/>
                <w:b/>
                <w:bCs/>
                <w:color w:val="191B2B"/>
                <w:bdr w:val="none" w:sz="0" w:space="0" w:color="auto" w:frame="1"/>
                <w:lang w:eastAsia="en-US"/>
              </w:rPr>
              <w:t>Optix</w:t>
            </w:r>
            <w:proofErr w:type="spellEnd"/>
            <w:r w:rsidR="00E8683D" w:rsidRPr="00E8683D">
              <w:rPr>
                <w:rFonts w:asciiTheme="majorHAnsi" w:eastAsia="Times New Roman" w:hAnsiTheme="majorHAnsi" w:cs="Times New Roman"/>
                <w:b/>
                <w:bCs/>
                <w:color w:val="191B2B"/>
                <w:bdr w:val="none" w:sz="0" w:space="0" w:color="auto" w:frame="1"/>
                <w:lang w:eastAsia="en-US"/>
              </w:rPr>
              <w:t xml:space="preserve"> MAG241C 23.6" 1920x1080 144 Hz Monitor</w:t>
            </w:r>
            <w:r w:rsidR="00E8683D" w:rsidRPr="00E8683D">
              <w:rPr>
                <w:rFonts w:asciiTheme="majorHAnsi" w:eastAsia="Times New Roman" w:hAnsiTheme="majorHAnsi" w:cs="Times New Roman"/>
                <w:color w:val="auto"/>
                <w:lang w:eastAsia="en-US"/>
              </w:rPr>
              <w:fldChar w:fldCharType="end"/>
            </w:r>
            <w:r w:rsidR="003068D0">
              <w:rPr>
                <w:rFonts w:asciiTheme="majorHAnsi" w:eastAsia="Times New Roman" w:hAnsiTheme="majorHAnsi" w:cs="Times New Roman"/>
                <w:color w:val="auto"/>
                <w:lang w:eastAsia="en-US"/>
              </w:rPr>
              <w:t>)$299.99</w:t>
            </w:r>
            <w:r w:rsidR="00E8683D">
              <w:t>.</w:t>
            </w:r>
            <w:r>
              <w:t>…12</w:t>
            </w:r>
          </w:p>
          <w:p w14:paraId="364D191B" w14:textId="7AC925F1" w:rsidR="007C174C" w:rsidRDefault="007C174C" w:rsidP="007C174C">
            <w:proofErr w:type="gramStart"/>
            <w:r>
              <w:lastRenderedPageBreak/>
              <w:t>Keyboard</w:t>
            </w:r>
            <w:r w:rsidR="003068D0">
              <w:t>(</w:t>
            </w:r>
            <w:proofErr w:type="spellStart"/>
            <w:proofErr w:type="gramEnd"/>
            <w:r w:rsidR="003068D0" w:rsidRPr="003068D0">
              <w:t>LoCorsair</w:t>
            </w:r>
            <w:proofErr w:type="spellEnd"/>
            <w:r w:rsidR="003068D0" w:rsidRPr="003068D0">
              <w:t xml:space="preserve"> K95 RGB PLATINUM Wired Gaming Keyboard</w:t>
            </w:r>
            <w:r w:rsidR="003068D0">
              <w:t>) $225.98</w:t>
            </w:r>
            <w:r>
              <w:t>..13</w:t>
            </w:r>
          </w:p>
          <w:p w14:paraId="46C8ED63" w14:textId="5A68D2BB" w:rsidR="007C174C" w:rsidRDefault="007C174C" w:rsidP="007C174C">
            <w:proofErr w:type="gramStart"/>
            <w:r>
              <w:t>Mouse</w:t>
            </w:r>
            <w:r w:rsidR="003068D0">
              <w:t>(</w:t>
            </w:r>
            <w:proofErr w:type="gramEnd"/>
            <w:r w:rsidR="003068D0" w:rsidRPr="003068D0">
              <w:t>Logitech G203 Prodigy Wired Optical Mouse</w:t>
            </w:r>
            <w:r w:rsidR="003068D0">
              <w:t>)$40</w:t>
            </w:r>
            <w:r>
              <w:t>……………………</w:t>
            </w:r>
            <w:r>
              <w:t>……14</w:t>
            </w:r>
          </w:p>
          <w:p w14:paraId="2547BADF" w14:textId="0811E982" w:rsidR="007C174C" w:rsidRDefault="007C174C" w:rsidP="007C174C">
            <w:r>
              <w:t xml:space="preserve">External </w:t>
            </w:r>
            <w:proofErr w:type="gramStart"/>
            <w:r>
              <w:t>Storage</w:t>
            </w:r>
            <w:r w:rsidR="003068D0">
              <w:t>(</w:t>
            </w:r>
            <w:proofErr w:type="gramEnd"/>
            <w:r w:rsidR="003068D0" w:rsidRPr="003068D0">
              <w:t>Seagate Backup Plus 1 TB External Hard Drive</w:t>
            </w:r>
            <w:r w:rsidR="003068D0">
              <w:t>) $82.00</w:t>
            </w:r>
            <w:r>
              <w:t>…………</w:t>
            </w:r>
            <w:r>
              <w:t>.15</w:t>
            </w:r>
          </w:p>
          <w:p w14:paraId="4BD8B090" w14:textId="77777777" w:rsidR="007C174C" w:rsidRDefault="007C174C" w:rsidP="007C174C">
            <w:proofErr w:type="gramStart"/>
            <w:r>
              <w:t>Total :</w:t>
            </w:r>
            <w:proofErr w:type="gramEnd"/>
            <w:r>
              <w:t xml:space="preserve"> $2580.43</w:t>
            </w:r>
          </w:p>
          <w:p w14:paraId="23DE7D41" w14:textId="77777777" w:rsidR="008F014C" w:rsidRDefault="008F014C" w:rsidP="007C174C"/>
          <w:p w14:paraId="049CFE5A" w14:textId="77777777" w:rsidR="008F014C" w:rsidRDefault="008F014C" w:rsidP="007C174C"/>
          <w:p w14:paraId="15D68130" w14:textId="77777777" w:rsidR="008F014C" w:rsidRDefault="008F014C" w:rsidP="007C174C"/>
          <w:p w14:paraId="6126D4A5" w14:textId="77777777" w:rsidR="008F014C" w:rsidRDefault="008F014C" w:rsidP="007C174C"/>
          <w:p w14:paraId="29B89F5A" w14:textId="77777777" w:rsidR="008F014C" w:rsidRDefault="008F014C" w:rsidP="007C174C"/>
          <w:p w14:paraId="2AC5F845" w14:textId="77777777" w:rsidR="008F014C" w:rsidRDefault="008F014C" w:rsidP="007C174C"/>
          <w:p w14:paraId="52FA5CF4" w14:textId="77777777" w:rsidR="007C174C" w:rsidRDefault="007C174C" w:rsidP="007C174C"/>
          <w:p w14:paraId="69CCD1E8" w14:textId="77777777" w:rsidR="007C174C" w:rsidRPr="007C174C" w:rsidRDefault="007C174C" w:rsidP="007C174C"/>
          <w:p w14:paraId="719DA63E" w14:textId="77777777" w:rsidR="00BB1CBA" w:rsidRPr="00BB1CBA" w:rsidRDefault="00BB1CBA" w:rsidP="00BB1CBA">
            <w:pPr>
              <w:jc w:val="center"/>
            </w:pPr>
          </w:p>
        </w:tc>
        <w:tc>
          <w:tcPr>
            <w:tcW w:w="259" w:type="dxa"/>
          </w:tcPr>
          <w:p w14:paraId="47FF871E" w14:textId="77777777" w:rsidR="00BD4B81" w:rsidRDefault="00BD4B81">
            <w:pPr>
              <w:pStyle w:val="NoSpacing"/>
            </w:pPr>
          </w:p>
        </w:tc>
        <w:tc>
          <w:tcPr>
            <w:tcW w:w="514" w:type="dxa"/>
          </w:tcPr>
          <w:p w14:paraId="30EF67A3" w14:textId="77777777" w:rsidR="00BD4B81" w:rsidRDefault="00BD4B81">
            <w:pPr>
              <w:pStyle w:val="NoSpacing"/>
            </w:pPr>
          </w:p>
        </w:tc>
        <w:tc>
          <w:tcPr>
            <w:tcW w:w="6686" w:type="dxa"/>
            <w:gridSpan w:val="2"/>
          </w:tcPr>
          <w:p w14:paraId="6B67949B" w14:textId="77777777" w:rsidR="00513B19" w:rsidRPr="007864FB" w:rsidRDefault="00E76D15" w:rsidP="002C208D">
            <w:pPr>
              <w:pStyle w:val="Heading1"/>
              <w:rPr>
                <w:szCs w:val="32"/>
              </w:rPr>
            </w:pPr>
            <w:r w:rsidRPr="007864FB">
              <w:rPr>
                <w:b w:val="0"/>
                <w:color w:val="415717"/>
                <w:szCs w:val="32"/>
              </w:rPr>
              <w:t>Top 3 would be nice componets</w:t>
            </w:r>
          </w:p>
          <w:p w14:paraId="7FBCE794" w14:textId="77777777" w:rsidR="00BD4B81" w:rsidRDefault="00BD4B81" w:rsidP="00513B19">
            <w:pPr>
              <w:pStyle w:val="Heading2"/>
            </w:pPr>
          </w:p>
        </w:tc>
      </w:tr>
      <w:tr w:rsidR="00A256E8" w14:paraId="025ABE0E" w14:textId="77777777" w:rsidTr="007C174C">
        <w:trPr>
          <w:trHeight w:val="441"/>
          <w:jc w:val="center"/>
        </w:trPr>
        <w:tc>
          <w:tcPr>
            <w:tcW w:w="7079" w:type="dxa"/>
            <w:vMerge/>
          </w:tcPr>
          <w:p w14:paraId="4BB46622" w14:textId="77777777" w:rsidR="00BD4B81" w:rsidRDefault="00BD4B81">
            <w:pPr>
              <w:pStyle w:val="TOCHeading"/>
            </w:pPr>
          </w:p>
        </w:tc>
        <w:tc>
          <w:tcPr>
            <w:tcW w:w="259" w:type="dxa"/>
            <w:vMerge w:val="restart"/>
          </w:tcPr>
          <w:p w14:paraId="62BEF7DF" w14:textId="77777777" w:rsidR="00BD4B81" w:rsidRDefault="00A256E8">
            <w:pPr>
              <w:pStyle w:val="NoSpacing"/>
            </w:pPr>
            <w:r>
              <w:rPr>
                <w:rFonts w:ascii="Helvetica" w:hAnsi="Helvetica" w:cs="Helvetica"/>
                <w:noProof/>
                <w:color w:val="auto"/>
                <w:sz w:val="24"/>
                <w:szCs w:val="24"/>
                <w:lang w:eastAsia="en-US"/>
              </w:rPr>
              <w:drawing>
                <wp:inline distT="0" distB="0" distL="0" distR="0" wp14:anchorId="148039FA" wp14:editId="163CE4B2">
                  <wp:extent cx="2857500" cy="2857500"/>
                  <wp:effectExtent l="0" t="0" r="12700" b="127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cs="Helvetica"/>
                <w:noProof/>
                <w:color w:val="auto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Helvetica" w:hAnsi="Helvetica" w:cs="Helvetica"/>
                <w:noProof/>
                <w:color w:val="auto"/>
                <w:sz w:val="24"/>
                <w:szCs w:val="24"/>
                <w:lang w:eastAsia="en-US"/>
              </w:rPr>
              <w:drawing>
                <wp:inline distT="0" distB="0" distL="0" distR="0" wp14:anchorId="391E2EF8" wp14:editId="55FCC3AC">
                  <wp:extent cx="2857500" cy="2857500"/>
                  <wp:effectExtent l="0" t="0" r="12700" b="1270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" w:type="dxa"/>
            <w:vMerge w:val="restart"/>
          </w:tcPr>
          <w:p w14:paraId="533817D4" w14:textId="77777777" w:rsidR="00BD4B81" w:rsidRDefault="00BD4B81">
            <w:pPr>
              <w:pStyle w:val="NoSpacing"/>
            </w:pPr>
          </w:p>
        </w:tc>
        <w:tc>
          <w:tcPr>
            <w:tcW w:w="6686" w:type="dxa"/>
            <w:gridSpan w:val="2"/>
          </w:tcPr>
          <w:p w14:paraId="29F6F67C" w14:textId="77777777" w:rsidR="00BD4B81" w:rsidRPr="00A05422" w:rsidRDefault="00A05422" w:rsidP="00A05422">
            <w:pPr>
              <w:pStyle w:val="Heading2"/>
              <w:rPr>
                <w:rFonts w:eastAsiaTheme="minorEastAsia" w:cstheme="minorBidi"/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sz w:val="32"/>
                <w:szCs w:val="32"/>
              </w:rPr>
              <w:t>GRAPHIC CARD</w:t>
            </w:r>
          </w:p>
        </w:tc>
      </w:tr>
      <w:tr w:rsidR="00A256E8" w14:paraId="45900A15" w14:textId="77777777" w:rsidTr="007C174C">
        <w:trPr>
          <w:trHeight w:val="1593"/>
          <w:jc w:val="center"/>
        </w:trPr>
        <w:tc>
          <w:tcPr>
            <w:tcW w:w="7079" w:type="dxa"/>
            <w:vMerge/>
          </w:tcPr>
          <w:p w14:paraId="6E39CBBE" w14:textId="77777777" w:rsidR="00BD4B81" w:rsidRDefault="00BD4B81">
            <w:pPr>
              <w:pStyle w:val="TOCHeading"/>
            </w:pPr>
          </w:p>
        </w:tc>
        <w:tc>
          <w:tcPr>
            <w:tcW w:w="259" w:type="dxa"/>
            <w:vMerge/>
          </w:tcPr>
          <w:p w14:paraId="3A4A1BC2" w14:textId="77777777" w:rsidR="00BD4B81" w:rsidRDefault="00BD4B81">
            <w:pPr>
              <w:pStyle w:val="NoSpacing"/>
            </w:pPr>
          </w:p>
        </w:tc>
        <w:tc>
          <w:tcPr>
            <w:tcW w:w="514" w:type="dxa"/>
            <w:vMerge/>
          </w:tcPr>
          <w:p w14:paraId="4817A2E4" w14:textId="77777777" w:rsidR="00BD4B81" w:rsidRDefault="00BD4B81">
            <w:pPr>
              <w:pStyle w:val="NoSpacing"/>
            </w:pPr>
          </w:p>
        </w:tc>
        <w:tc>
          <w:tcPr>
            <w:tcW w:w="2204" w:type="dxa"/>
          </w:tcPr>
          <w:p w14:paraId="4DD0CE42" w14:textId="77777777" w:rsidR="00BD4B81" w:rsidRPr="005762FE" w:rsidRDefault="001C6F65" w:rsidP="0073157D">
            <w:pPr>
              <w:pStyle w:val="NoSpacing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CEB86AF" wp14:editId="529AC250">
                      <wp:extent cx="1163955" cy="1261110"/>
                      <wp:effectExtent l="0" t="0" r="17145" b="15240"/>
                      <wp:docPr id="98" name="Group 98">
                        <a:extLst xmlns:a="http://schemas.openxmlformats.org/drawingml/2006/main"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59" name="Oval 59" descr="Worker at laptop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14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Oval 63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Oval 97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6AADB1" id="Group 98" o:spid="_x0000_s1026" style="width:91.65pt;height:99.3pt;mso-position-horizontal-relative:char;mso-position-vertical-relative:line" coordsize="1164365,126118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">
                      <v:oval id="Oval 59" o:spid="_x0000_s1027" alt="Worker at laptop" style="position:absolute;left:64545;top:161365;width:1099820;height:10998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fk7RxQAA&#10;ANsAAAAPAAAAZHJzL2Rvd25yZXYueG1sRI/dasJAFITvBd9hOYXeNRtbFU1dpYiKeuFvH+CQPU1i&#10;s2dDdhvj27tCwcthZr5hJrPWlKKh2hWWFfSiGARxanXBmYLv8/JtBMJ5ZI2lZVJwIwezabczwUTb&#10;Kx+pOflMBAi7BBXk3leJlC7NyaCLbEUcvB9bG/RB1pnUNV4D3JTyPY6H0mDBYSHHiuY5pb+nP6Pg&#10;vNh8LJxt9pvD/Nbf2ctyVW17Sr2+tF+fIDy1/hn+b6+1gsEYHl/CD5DT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t+TtHFAAAA2wAAAA8AAAAAAAAAAAAAAAAAlwIAAGRycy9k&#10;b3ducmV2LnhtbFBLBQYAAAAABAAEAPUAAACJAwAAAAA=&#10;" strokecolor="#99cb38 [3204]" strokeweight="1pt">
                        <v:fill r:id="rId16" o:title="Worker at laptop" rotate="t" type="frame"/>
                        <v:stroke joinstyle="miter"/>
                      </v:oval>
                      <v:oval id="Oval 63" o:spid="_x0000_s1028" style="position:absolute;width:516367;height:516367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7hzAwgAA&#10;ANsAAAAPAAAAZHJzL2Rvd25yZXYueG1sRI/RasJAFETfC/7DcgXf6iYVbI2uQSqWpG9aP+CSvSbB&#10;7N2QXc3277sFwcdhZs4wmzyYTtxpcK1lBek8AUFcWd1yreD8c3j9AOE8ssbOMin4JQf5dvKywUzb&#10;kY90P/laRAi7DBU03veZlK5qyKCb2544ehc7GPRRDrXUA44Rbjr5liRLabDluNBgT58NVdfTzSjA&#10;63c46/e+tGko27pY7b+qcq/UbBp2axCegn+GH+1CK1gu4P9L/AFy+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7uHMDCAAAA2wAAAA8AAAAAAAAAAAAAAAAAlwIAAGRycy9kb3du&#10;cmV2LnhtbFBLBQYAAAAABAAEAPUAAACGAwAAAAA=&#10;" filled="f" strokecolor="#99cb38 [3204]" strokeweight="1pt">
                        <v:stroke joinstyle="miter"/>
                      </v:oval>
                      <v:oval id="Oval 97" o:spid="_x0000_s1029" style="position:absolute;left:946673;top:1043492;width:172010;height:1720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V4cHxQAA&#10;ANsAAAAPAAAAZHJzL2Rvd25yZXYueG1sRI/dasJAFITvBd9hOYXe6UYLVaOriLDFQsFfxMtj9jQJ&#10;Zs+G7Damb98tFHo5zMw3zGLV2Uq01PjSsYLRMAFBnDlTcq7gfNKDKQgfkA1WjknBN3lYLfu9BabG&#10;PfhA7THkIkLYp6igCKFOpfRZQRb90NXE0ft0jcUQZZNL0+Ajwm0lx0nyKi2WHBcKrGlTUHY/flkF&#10;L5vd7jC56Lfbdbvfv+sP3Y5qrdTzU7eegwjUhf/wX3trFMwm8Psl/gC5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9XhwfFAAAA2wAAAA8AAAAAAAAAAAAAAAAAlwIAAGRycy9k&#10;b3ducmV2LnhtbFBLBQYAAAAABAAEAPUAAACJAwAAAAA=&#10;" fillcolor="#37a76f [3206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82" w:type="dxa"/>
            <w:vAlign w:val="center"/>
          </w:tcPr>
          <w:p w14:paraId="5E85941D" w14:textId="77777777" w:rsidR="00BD4B81" w:rsidRDefault="001829AA" w:rsidP="001829AA">
            <w:r>
              <w:t xml:space="preserve">Graphic card isn’t really that important because all you need is a decent graphics card so you can </w:t>
            </w:r>
            <w:r w:rsidR="007864FB">
              <w:t xml:space="preserve">have a clear resolution. </w:t>
            </w:r>
            <w:r w:rsidR="00E9772B">
              <w:t>It would be nice to upgrade a graphics card to like a 4k one but, it isn’t really important because you can just go with a basic one that will do the job</w:t>
            </w:r>
            <w:r w:rsidR="00AC3AC0">
              <w:t xml:space="preserve">. In addition, the entry level graphic cards aren’t the expensive compared to a 4k one. </w:t>
            </w:r>
          </w:p>
        </w:tc>
      </w:tr>
      <w:tr w:rsidR="00A256E8" w14:paraId="32E04846" w14:textId="77777777" w:rsidTr="007C174C">
        <w:trPr>
          <w:trHeight w:hRule="exact" w:val="621"/>
          <w:jc w:val="center"/>
        </w:trPr>
        <w:tc>
          <w:tcPr>
            <w:tcW w:w="7079" w:type="dxa"/>
            <w:vMerge/>
          </w:tcPr>
          <w:p w14:paraId="41DF9089" w14:textId="77777777" w:rsidR="00BD4B81" w:rsidRDefault="00BD4B81">
            <w:pPr>
              <w:pStyle w:val="TOCHeading"/>
            </w:pPr>
          </w:p>
        </w:tc>
        <w:tc>
          <w:tcPr>
            <w:tcW w:w="259" w:type="dxa"/>
            <w:vMerge/>
          </w:tcPr>
          <w:p w14:paraId="38B8A77E" w14:textId="77777777" w:rsidR="00BD4B81" w:rsidRDefault="00BD4B81">
            <w:pPr>
              <w:pStyle w:val="NoSpacing"/>
            </w:pPr>
          </w:p>
        </w:tc>
        <w:tc>
          <w:tcPr>
            <w:tcW w:w="514" w:type="dxa"/>
            <w:vMerge/>
          </w:tcPr>
          <w:p w14:paraId="1EFE70CE" w14:textId="77777777" w:rsidR="00BD4B81" w:rsidRDefault="00BD4B81">
            <w:pPr>
              <w:pStyle w:val="NoSpacing"/>
            </w:pPr>
          </w:p>
        </w:tc>
        <w:tc>
          <w:tcPr>
            <w:tcW w:w="6686" w:type="dxa"/>
            <w:gridSpan w:val="2"/>
          </w:tcPr>
          <w:p w14:paraId="223A551F" w14:textId="77777777" w:rsidR="00BD4B81" w:rsidRPr="00A05422" w:rsidRDefault="00A05422" w:rsidP="00A05422">
            <w:pPr>
              <w:pStyle w:val="Heading2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SOUND CARD</w:t>
            </w:r>
          </w:p>
        </w:tc>
      </w:tr>
      <w:tr w:rsidR="00A256E8" w14:paraId="338FB98A" w14:textId="77777777" w:rsidTr="007C174C">
        <w:trPr>
          <w:trHeight w:hRule="exact" w:val="2133"/>
          <w:jc w:val="center"/>
        </w:trPr>
        <w:tc>
          <w:tcPr>
            <w:tcW w:w="7079" w:type="dxa"/>
            <w:vMerge/>
          </w:tcPr>
          <w:p w14:paraId="6141803E" w14:textId="77777777" w:rsidR="00BD4B81" w:rsidRDefault="00BD4B81">
            <w:pPr>
              <w:pStyle w:val="TOCHeading"/>
            </w:pPr>
          </w:p>
        </w:tc>
        <w:tc>
          <w:tcPr>
            <w:tcW w:w="259" w:type="dxa"/>
            <w:vMerge/>
          </w:tcPr>
          <w:p w14:paraId="28E1AA0F" w14:textId="77777777" w:rsidR="00BD4B81" w:rsidRDefault="00BD4B81">
            <w:pPr>
              <w:pStyle w:val="NoSpacing"/>
            </w:pPr>
          </w:p>
        </w:tc>
        <w:tc>
          <w:tcPr>
            <w:tcW w:w="514" w:type="dxa"/>
            <w:vMerge/>
          </w:tcPr>
          <w:p w14:paraId="7445CBA0" w14:textId="77777777" w:rsidR="00BD4B81" w:rsidRDefault="00BD4B81">
            <w:pPr>
              <w:pStyle w:val="NoSpacing"/>
            </w:pPr>
          </w:p>
        </w:tc>
        <w:tc>
          <w:tcPr>
            <w:tcW w:w="2204" w:type="dxa"/>
          </w:tcPr>
          <w:p w14:paraId="34A1B296" w14:textId="77777777" w:rsidR="00BD4B81" w:rsidRDefault="001C6F65" w:rsidP="0073157D">
            <w:pPr>
              <w:pStyle w:val="NoSpacing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61D4FA1" wp14:editId="7D84A1C9">
                      <wp:extent cx="1163955" cy="1261110"/>
                      <wp:effectExtent l="0" t="0" r="17145" b="15240"/>
                      <wp:docPr id="101" name="Group 101">
                        <a:extLst xmlns:a="http://schemas.openxmlformats.org/drawingml/2006/main"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102" name="Oval 102" descr="IT lab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17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Oval 103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Oval 104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1BCD68" id="Group 101" o:spid="_x0000_s1026" style="width:91.65pt;height:99.3pt;mso-position-horizontal-relative:char;mso-position-vertical-relative:line" coordsize="1164365,126118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">
                      <v:oval id="Oval 102" o:spid="_x0000_s1027" alt="IT lab" style="position:absolute;left:64545;top:161365;width:1099820;height:10998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yrKOxAAA&#10;ANwAAAAPAAAAZHJzL2Rvd25yZXYueG1sRE9Na8JAEL0L/Q/LFHozm3ooNroJxVLbmxgr6m3Mjkkw&#10;O5tmtyb++64g9DaP9znzbDCNuFDnassKnqMYBHFhdc2lgu/Nx3gKwnlkjY1lUnAlB1n6MJpjom3P&#10;a7rkvhQhhF2CCirv20RKV1Rk0EW2JQ7cyXYGfYBdKXWHfQg3jZzE8Ys0WHNoqLClRUXFOf81Cn7O&#10;u+1htVzm/Z4Ox/dN4T/Xi1elnh6HtxkIT4P/F9/dXzrMjydweyZcINM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MqyjsQAAADcAAAADwAAAAAAAAAAAAAAAACXAgAAZHJzL2Rv&#10;d25yZXYueG1sUEsFBgAAAAAEAAQA9QAAAIgDAAAAAA==&#10;" strokecolor="#99cb38 [3204]" strokeweight="1pt">
                        <v:fill r:id="rId18" o:title="IT lab" rotate="t" type="frame"/>
                        <v:stroke joinstyle="miter"/>
                      </v:oval>
                      <v:oval id="Oval 103" o:spid="_x0000_s1028" style="position:absolute;width:516367;height:516367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/Aa8wAAA&#10;ANwAAAAPAAAAZHJzL2Rvd25yZXYueG1sRE/bisIwEH1f8B/CCPu2pirsajUVURS7b14+YGjGtrSZ&#10;lCZq9u/NguDbHM51lqtgWnGn3tWWFYxHCQjiwuqaSwWX8+5rBsJ5ZI2tZVLwRw5W2eBjiam2Dz7S&#10;/eRLEUPYpaig8r5LpXRFRQbdyHbEkbva3qCPsC+l7vERw00rJ0nyLQ3WHBsq7GhTUdGcbkYBNr/h&#10;on+63I5DXpeH+XZf5FulPodhvQDhKfi3+OU+6Dg/mcL/M/ECmT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0/Aa8wAAAANwAAAAPAAAAAAAAAAAAAAAAAJcCAABkcnMvZG93bnJl&#10;di54bWxQSwUGAAAAAAQABAD1AAAAhAMAAAAA&#10;" filled="f" strokecolor="#99cb38 [3204]" strokeweight="1pt">
                        <v:stroke joinstyle="miter"/>
                      </v:oval>
                      <v:oval id="Oval 104" o:spid="_x0000_s1029" style="position:absolute;left:946673;top:1043492;width:172010;height:1720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83zZxAAA&#10;ANwAAAAPAAAAZHJzL2Rvd25yZXYueG1sRE/fa8IwEH4X9j+EG+xNUzfZRmcUETIcCGonssezOdti&#10;cylNVut/vwjC3u7j+3nTeW9r0VHrK8cKxqMEBHHuTMWFgv23Hr6D8AHZYO2YFFzJw3z2MJhiatyF&#10;d9RloRAxhH2KCsoQmlRKn5dk0Y9cQxy5k2sthgjbQpoWLzHc1vI5SV6lxYpjQ4kNLUvKz9mvVfCy&#10;3Gx2bwf9efxZbbdfeq27caOVenrsFx8gAvXhX3x3r0ycn0zg9ky8QM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PN82cQAAADcAAAADwAAAAAAAAAAAAAAAACXAgAAZHJzL2Rv&#10;d25yZXYueG1sUEsFBgAAAAAEAAQA9QAAAIgDAAAAAA==&#10;" fillcolor="#37a76f [3206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82" w:type="dxa"/>
            <w:vAlign w:val="center"/>
          </w:tcPr>
          <w:p w14:paraId="3A4CE8E7" w14:textId="77777777" w:rsidR="00BD4B81" w:rsidRDefault="00AC3AC0" w:rsidP="00AC3AC0">
            <w:r>
              <w:t xml:space="preserve">Just like the graphic card, the sound card isn’t all that different. Having decent sound is good because it just simply gets the job done. Spending money on a better sound card is a waste of money as it boosts sound quality, but it can get the job done the same way as the not so better sound card. </w:t>
            </w:r>
          </w:p>
        </w:tc>
      </w:tr>
      <w:tr w:rsidR="00A256E8" w14:paraId="48F7425F" w14:textId="77777777" w:rsidTr="007C174C">
        <w:trPr>
          <w:trHeight w:hRule="exact" w:val="567"/>
          <w:jc w:val="center"/>
        </w:trPr>
        <w:tc>
          <w:tcPr>
            <w:tcW w:w="7079" w:type="dxa"/>
            <w:vMerge/>
          </w:tcPr>
          <w:p w14:paraId="2BCDB1E2" w14:textId="77777777" w:rsidR="00BD4B81" w:rsidRDefault="00BD4B81">
            <w:pPr>
              <w:pStyle w:val="TOCHeading"/>
            </w:pPr>
          </w:p>
        </w:tc>
        <w:tc>
          <w:tcPr>
            <w:tcW w:w="259" w:type="dxa"/>
            <w:vMerge/>
          </w:tcPr>
          <w:p w14:paraId="0D2E0146" w14:textId="77777777" w:rsidR="00BD4B81" w:rsidRDefault="00BD4B81">
            <w:pPr>
              <w:pStyle w:val="NoSpacing"/>
            </w:pPr>
          </w:p>
        </w:tc>
        <w:tc>
          <w:tcPr>
            <w:tcW w:w="514" w:type="dxa"/>
            <w:vMerge/>
          </w:tcPr>
          <w:p w14:paraId="38F3898F" w14:textId="77777777" w:rsidR="00BD4B81" w:rsidRDefault="00BD4B81">
            <w:pPr>
              <w:pStyle w:val="NoSpacing"/>
            </w:pPr>
          </w:p>
        </w:tc>
        <w:tc>
          <w:tcPr>
            <w:tcW w:w="6686" w:type="dxa"/>
            <w:gridSpan w:val="2"/>
          </w:tcPr>
          <w:p w14:paraId="71F11674" w14:textId="77777777" w:rsidR="00BD4B81" w:rsidRPr="00BD4B81" w:rsidRDefault="001C66B6" w:rsidP="001829AA">
            <w:pPr>
              <w:pStyle w:val="Heading2"/>
              <w:rPr>
                <w:rFonts w:eastAsiaTheme="minorEastAsia" w:cstheme="minorBidi"/>
                <w:color w:val="000000" w:themeColor="text1"/>
                <w:sz w:val="20"/>
                <w:szCs w:val="20"/>
              </w:rPr>
            </w:pPr>
            <w:r w:rsidRPr="001C66B6">
              <w:rPr>
                <w:sz w:val="32"/>
                <w:szCs w:val="32"/>
              </w:rPr>
              <w:t>Removable Media (DVD / USB / Flash)</w:t>
            </w:r>
            <w:r w:rsidR="001829AA">
              <w:rPr>
                <w:sz w:val="32"/>
                <w:szCs w:val="32"/>
              </w:rPr>
              <w:t xml:space="preserve"> </w:t>
            </w:r>
          </w:p>
        </w:tc>
      </w:tr>
      <w:tr w:rsidR="00A256E8" w14:paraId="6FF4F5F6" w14:textId="77777777" w:rsidTr="007C174C">
        <w:trPr>
          <w:trHeight w:val="2250"/>
          <w:jc w:val="center"/>
        </w:trPr>
        <w:tc>
          <w:tcPr>
            <w:tcW w:w="7079" w:type="dxa"/>
            <w:vMerge/>
          </w:tcPr>
          <w:p w14:paraId="50BA1572" w14:textId="77777777" w:rsidR="00BD4B81" w:rsidRDefault="00BD4B81">
            <w:pPr>
              <w:pStyle w:val="TOCHeading"/>
            </w:pPr>
          </w:p>
        </w:tc>
        <w:tc>
          <w:tcPr>
            <w:tcW w:w="259" w:type="dxa"/>
            <w:vMerge/>
          </w:tcPr>
          <w:p w14:paraId="0DD59594" w14:textId="77777777" w:rsidR="00BD4B81" w:rsidRDefault="00BD4B81">
            <w:pPr>
              <w:pStyle w:val="NoSpacing"/>
            </w:pPr>
          </w:p>
        </w:tc>
        <w:tc>
          <w:tcPr>
            <w:tcW w:w="514" w:type="dxa"/>
            <w:vMerge/>
          </w:tcPr>
          <w:p w14:paraId="55D7F61A" w14:textId="77777777" w:rsidR="00BD4B81" w:rsidRDefault="00BD4B81">
            <w:pPr>
              <w:pStyle w:val="NoSpacing"/>
            </w:pPr>
          </w:p>
        </w:tc>
        <w:tc>
          <w:tcPr>
            <w:tcW w:w="2204" w:type="dxa"/>
          </w:tcPr>
          <w:p w14:paraId="59092B25" w14:textId="77777777" w:rsidR="00BD4B81" w:rsidRDefault="001C6F65" w:rsidP="0073157D">
            <w:pPr>
              <w:pStyle w:val="NoSpacing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43F951A" wp14:editId="7647F4A9">
                      <wp:extent cx="1163955" cy="1261110"/>
                      <wp:effectExtent l="0" t="0" r="17145" b="15240"/>
                      <wp:docPr id="66" name="Group 66">
                        <a:extLst xmlns:a="http://schemas.openxmlformats.org/drawingml/2006/main"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67" name="Oval 67" descr="code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19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" name="Oval 68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Oval 69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A3CD22" id="Group 66" o:spid="_x0000_s1026" style="width:91.65pt;height:99.3pt;mso-position-horizontal-relative:char;mso-position-vertical-relative:line" coordsize="1164365,126118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">
                      <v:oval id="Oval 67" o:spid="_x0000_s1027" alt="code" style="position:absolute;left:64545;top:161365;width:1099820;height:10998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ovrsxQAA&#10;ANsAAAAPAAAAZHJzL2Rvd25yZXYueG1sRI9Pi8IwFMTvgt8hPGFvmuqhLtUoriD7R0G2iudH82zr&#10;Ni+1yWr10xthYY/DzPyGmc5bU4kLNa60rGA4iEAQZ1aXnCvY71b9VxDOI2usLJOCGzmYz7qdKSba&#10;XvmbLqnPRYCwS1BB4X2dSOmyggy6ga2Jg3e0jUEfZJNL3eA1wE0lR1EUS4Mlh4UCa1oWlP2kv0bB&#10;Yv+lD9tq+6nP2ry9x7v7cLM+KfXSaxcTEJ5a/x/+a39oBfEYnl/CD5Cz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mi+uzFAAAA2wAAAA8AAAAAAAAAAAAAAAAAlwIAAGRycy9k&#10;b3ducmV2LnhtbFBLBQYAAAAABAAEAPUAAACJAwAAAAA=&#10;" strokecolor="#99cb38 [3204]" strokeweight="1pt">
                        <v:fill r:id="rId20" o:title="code" rotate="t" type="frame"/>
                        <v:stroke joinstyle="miter"/>
                      </v:oval>
                      <v:oval id="Oval 68" o:spid="_x0000_s1028" style="position:absolute;width:516367;height:516367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So6xvAAA&#10;ANsAAAAPAAAAZHJzL2Rvd25yZXYueG1sRE9LCsIwEN0L3iGM4E5TXfipRhFFse78HGBoxrbYTEoT&#10;Nd7eLASXj/dfroOpxYtaV1lWMBomIIhzqysuFNyu+8EMhPPIGmvLpOBDDtarbmeJqbZvPtPr4gsR&#10;Q9ilqKD0vkmldHlJBt3QNsSRu9vWoI+wLaRu8R3DTS3HSTKRBiuODSU2tC0pf1yeRgE+TuGmp01m&#10;RyGriuN8d8iznVL9XtgsQHgK/i/+uY9awSSOjV/iD5CrLwA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EBKjrG8AAAA2wAAAA8AAAAAAAAAAAAAAAAAlwIAAGRycy9kb3ducmV2Lnht&#10;bFBLBQYAAAAABAAEAPUAAACAAwAAAAA=&#10;" filled="f" strokecolor="#99cb38 [3204]" strokeweight="1pt">
                        <v:stroke joinstyle="miter"/>
                      </v:oval>
                      <v:oval id="Oval 69" o:spid="_x0000_s1029" style="position:absolute;left:946673;top:1043492;width:172010;height:1720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UcbJxQAA&#10;ANsAAAAPAAAAZHJzL2Rvd25yZXYueG1sRI/dasJAFITvC77Dcgre1Y0tWI2uUoQtFgR/ES+P2dMk&#10;mD0bsmtM374rFHo5zMw3zGzR2Uq01PjSsYLhIAFBnDlTcq7geNAvYxA+IBusHJOCH/KwmPeeZpga&#10;d+cdtfuQiwhhn6KCIoQ6ldJnBVn0A1cTR+/bNRZDlE0uTYP3CLeVfE2SkbRYclwosKZlQdl1f7MK&#10;3pabze79pD8v59V2+6XXuh3WWqn+c/cxBRGoC//hv/bKKBhN4PEl/gA5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RRxsnFAAAA2wAAAA8AAAAAAAAAAAAAAAAAlwIAAGRycy9k&#10;b3ducmV2LnhtbFBLBQYAAAAABAAEAPUAAACJAwAAAAA=&#10;" fillcolor="#37a76f [3206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82" w:type="dxa"/>
            <w:vAlign w:val="center"/>
          </w:tcPr>
          <w:p w14:paraId="4FC91344" w14:textId="77777777" w:rsidR="00BD4B81" w:rsidRDefault="001C66B6" w:rsidP="001C66B6">
            <w:r>
              <w:t>A decent version of this is fine but I wouldn’t upgrade simply because it’s not that important!</w:t>
            </w:r>
          </w:p>
        </w:tc>
      </w:tr>
      <w:tr w:rsidR="00A256E8" w14:paraId="0ED96260" w14:textId="77777777" w:rsidTr="007C174C">
        <w:trPr>
          <w:trHeight w:hRule="exact" w:val="270"/>
          <w:jc w:val="center"/>
        </w:trPr>
        <w:tc>
          <w:tcPr>
            <w:tcW w:w="7079" w:type="dxa"/>
          </w:tcPr>
          <w:p w14:paraId="238CCB8A" w14:textId="77777777" w:rsidR="002709A2" w:rsidRDefault="002709A2">
            <w:pPr>
              <w:pStyle w:val="NoSpacing"/>
              <w:rPr>
                <w:rStyle w:val="PageNumber"/>
              </w:rPr>
            </w:pPr>
          </w:p>
        </w:tc>
        <w:tc>
          <w:tcPr>
            <w:tcW w:w="259" w:type="dxa"/>
          </w:tcPr>
          <w:p w14:paraId="6B6939A2" w14:textId="77777777" w:rsidR="002709A2" w:rsidRDefault="002709A2">
            <w:pPr>
              <w:pStyle w:val="NoSpacing"/>
            </w:pPr>
          </w:p>
        </w:tc>
        <w:tc>
          <w:tcPr>
            <w:tcW w:w="514" w:type="dxa"/>
          </w:tcPr>
          <w:p w14:paraId="3ED4E726" w14:textId="77777777" w:rsidR="002709A2" w:rsidRDefault="002709A2">
            <w:pPr>
              <w:pStyle w:val="NoSpacing"/>
            </w:pPr>
          </w:p>
        </w:tc>
        <w:tc>
          <w:tcPr>
            <w:tcW w:w="6686" w:type="dxa"/>
            <w:gridSpan w:val="2"/>
            <w:vAlign w:val="bottom"/>
          </w:tcPr>
          <w:p w14:paraId="08B47AD8" w14:textId="77777777" w:rsidR="002709A2" w:rsidRDefault="005C5673" w:rsidP="007F4E5C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5</w:t>
            </w:r>
          </w:p>
        </w:tc>
      </w:tr>
    </w:tbl>
    <w:p w14:paraId="449FAF4D" w14:textId="77777777" w:rsidR="0073157D" w:rsidRPr="00BB1CBA" w:rsidRDefault="0073157D" w:rsidP="00BB1CBA">
      <w:pPr>
        <w:spacing w:after="0"/>
        <w:rPr>
          <w:color w:val="595959" w:themeColor="text1" w:themeTint="A6"/>
          <w:sz w:val="4"/>
        </w:rPr>
      </w:pPr>
      <w:r w:rsidRPr="00BB1CBA">
        <w:rPr>
          <w:sz w:val="4"/>
        </w:rPr>
        <w:br w:type="page"/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2 interior booklet pages"/>
      </w:tblPr>
      <w:tblGrid>
        <w:gridCol w:w="6318"/>
        <w:gridCol w:w="882"/>
        <w:gridCol w:w="514"/>
        <w:gridCol w:w="6686"/>
      </w:tblGrid>
      <w:tr w:rsidR="008F014C" w14:paraId="2F9D26FB" w14:textId="77777777" w:rsidTr="001C6F65">
        <w:trPr>
          <w:gridAfter w:val="2"/>
          <w:wAfter w:w="7200" w:type="dxa"/>
          <w:trHeight w:hRule="exact" w:val="810"/>
          <w:jc w:val="center"/>
        </w:trPr>
        <w:tc>
          <w:tcPr>
            <w:tcW w:w="6318" w:type="dxa"/>
            <w:vMerge w:val="restart"/>
          </w:tcPr>
          <w:p w14:paraId="3D15002E" w14:textId="3C8880F7" w:rsidR="008F014C" w:rsidRPr="002C208D" w:rsidRDefault="008F014C" w:rsidP="002C208D">
            <w:pPr>
              <w:pStyle w:val="Heading1"/>
            </w:pPr>
            <w:r>
              <w:rPr>
                <w:b w:val="0"/>
                <w:color w:val="415717"/>
                <w:sz w:val="44"/>
              </w:rPr>
              <w:lastRenderedPageBreak/>
              <w:t>$800 PC</w:t>
            </w:r>
          </w:p>
          <w:p w14:paraId="52279EA7" w14:textId="70082F13" w:rsidR="008F014C" w:rsidRPr="008F014C" w:rsidRDefault="008F014C" w:rsidP="008F014C">
            <w:pPr>
              <w:rPr>
                <w:sz w:val="18"/>
              </w:rPr>
            </w:pPr>
            <w:proofErr w:type="gramStart"/>
            <w:r>
              <w:rPr>
                <w:sz w:val="18"/>
              </w:rPr>
              <w:t>CPU  (</w:t>
            </w:r>
            <w:proofErr w:type="gramEnd"/>
            <w:r w:rsidRPr="008F014C">
              <w:rPr>
                <w:sz w:val="18"/>
              </w:rPr>
              <w:t>AMD Ryzen 3 2200G 3.5 GHz Quad-Core Processor</w:t>
            </w:r>
            <w:r>
              <w:rPr>
                <w:sz w:val="18"/>
              </w:rPr>
              <w:t>) $108</w:t>
            </w:r>
            <w:r w:rsidR="00C10FAF">
              <w:rPr>
                <w:sz w:val="18"/>
              </w:rPr>
              <w:t>.</w:t>
            </w:r>
            <w:r w:rsidRPr="008F014C">
              <w:rPr>
                <w:sz w:val="18"/>
              </w:rPr>
              <w:t>7</w:t>
            </w:r>
            <w:r w:rsidR="00C10FAF">
              <w:rPr>
                <w:sz w:val="18"/>
              </w:rPr>
              <w:t>5</w:t>
            </w:r>
          </w:p>
          <w:p w14:paraId="54FE5F15" w14:textId="18988A9A" w:rsidR="008F014C" w:rsidRPr="008F014C" w:rsidRDefault="008F014C" w:rsidP="008F014C">
            <w:pPr>
              <w:rPr>
                <w:sz w:val="18"/>
              </w:rPr>
            </w:pPr>
            <w:r w:rsidRPr="008F014C">
              <w:rPr>
                <w:sz w:val="18"/>
              </w:rPr>
              <w:t>CPU Cooler (</w:t>
            </w:r>
            <w:proofErr w:type="spellStart"/>
            <w:r w:rsidR="00C10FAF" w:rsidRPr="00C10FAF">
              <w:rPr>
                <w:sz w:val="18"/>
              </w:rPr>
              <w:t>Cooler</w:t>
            </w:r>
            <w:proofErr w:type="spellEnd"/>
            <w:r w:rsidR="00C10FAF" w:rsidRPr="00C10FAF">
              <w:rPr>
                <w:sz w:val="18"/>
              </w:rPr>
              <w:t xml:space="preserve"> Master Hyper 212 EVO 82.9 CFM Sleeve Bearing CPU Cooler</w:t>
            </w:r>
            <w:r w:rsidR="00C10FAF">
              <w:rPr>
                <w:sz w:val="18"/>
              </w:rPr>
              <w:t>) $34.50</w:t>
            </w:r>
          </w:p>
          <w:p w14:paraId="3D92907B" w14:textId="2D7E207C" w:rsidR="008F014C" w:rsidRPr="008F014C" w:rsidRDefault="00C10FAF" w:rsidP="008F014C">
            <w:pPr>
              <w:rPr>
                <w:sz w:val="18"/>
              </w:rPr>
            </w:pPr>
            <w:r>
              <w:rPr>
                <w:sz w:val="18"/>
              </w:rPr>
              <w:t>Motherboard (</w:t>
            </w:r>
            <w:proofErr w:type="spellStart"/>
            <w:r w:rsidRPr="00C10FAF">
              <w:rPr>
                <w:sz w:val="18"/>
              </w:rPr>
              <w:t>ASRock</w:t>
            </w:r>
            <w:proofErr w:type="spellEnd"/>
            <w:r w:rsidRPr="00C10FAF">
              <w:rPr>
                <w:sz w:val="18"/>
              </w:rPr>
              <w:t xml:space="preserve"> B450M PRO4 Micro ATX AM4 Motherboard</w:t>
            </w:r>
            <w:r>
              <w:rPr>
                <w:sz w:val="18"/>
              </w:rPr>
              <w:t>) $78.00</w:t>
            </w:r>
          </w:p>
          <w:p w14:paraId="3ABD8F15" w14:textId="3DBE6A9C" w:rsidR="008F014C" w:rsidRPr="008F014C" w:rsidRDefault="008F014C" w:rsidP="008F014C">
            <w:pPr>
              <w:rPr>
                <w:sz w:val="18"/>
              </w:rPr>
            </w:pPr>
            <w:r w:rsidRPr="008F014C">
              <w:rPr>
                <w:sz w:val="18"/>
              </w:rPr>
              <w:t>Memory (C</w:t>
            </w:r>
            <w:r w:rsidR="00C10FAF" w:rsidRPr="00C10FAF">
              <w:rPr>
                <w:sz w:val="18"/>
              </w:rPr>
              <w:t>orsair Vengeance LPX 16 GB (2 x 8 GB) DDR4-3000 Memory</w:t>
            </w:r>
            <w:r w:rsidRPr="008F014C">
              <w:rPr>
                <w:sz w:val="18"/>
              </w:rPr>
              <w:t>) $214.00</w:t>
            </w:r>
            <w:r w:rsidRPr="008F014C">
              <w:rPr>
                <w:sz w:val="18"/>
              </w:rPr>
              <w:tab/>
              <w:t>4</w:t>
            </w:r>
          </w:p>
          <w:p w14:paraId="1526EEA6" w14:textId="5A0CCA75" w:rsidR="008F014C" w:rsidRPr="008F014C" w:rsidRDefault="008F014C" w:rsidP="008F014C">
            <w:pPr>
              <w:rPr>
                <w:sz w:val="18"/>
              </w:rPr>
            </w:pPr>
            <w:r w:rsidRPr="008F014C">
              <w:rPr>
                <w:sz w:val="18"/>
              </w:rPr>
              <w:t>Storage (</w:t>
            </w:r>
            <w:proofErr w:type="spellStart"/>
            <w:r w:rsidRPr="008F014C">
              <w:rPr>
                <w:sz w:val="18"/>
              </w:rPr>
              <w:t>K</w:t>
            </w:r>
            <w:r w:rsidR="00D33B0D" w:rsidRPr="00D33B0D">
              <w:rPr>
                <w:sz w:val="18"/>
              </w:rPr>
              <w:t>Western</w:t>
            </w:r>
            <w:proofErr w:type="spellEnd"/>
            <w:r w:rsidR="00D33B0D" w:rsidRPr="00D33B0D">
              <w:rPr>
                <w:sz w:val="18"/>
              </w:rPr>
              <w:t xml:space="preserve"> Digital Caviar Blue 1 TB 3.5" 7200RPM Internal Hard Drive</w:t>
            </w:r>
            <w:r w:rsidRPr="008F014C">
              <w:rPr>
                <w:sz w:val="18"/>
              </w:rPr>
              <w:t>) $</w:t>
            </w:r>
            <w:r w:rsidR="00D33B0D">
              <w:rPr>
                <w:sz w:val="18"/>
              </w:rPr>
              <w:t>49.99</w:t>
            </w:r>
            <w:r w:rsidRPr="008F014C">
              <w:rPr>
                <w:sz w:val="18"/>
              </w:rPr>
              <w:t>…….........……5</w:t>
            </w:r>
          </w:p>
          <w:p w14:paraId="119E1DDD" w14:textId="161CC1E5" w:rsidR="008F014C" w:rsidRPr="008F014C" w:rsidRDefault="008F014C" w:rsidP="008F014C">
            <w:pPr>
              <w:rPr>
                <w:sz w:val="18"/>
              </w:rPr>
            </w:pPr>
            <w:r w:rsidRPr="008F014C">
              <w:rPr>
                <w:sz w:val="18"/>
              </w:rPr>
              <w:t xml:space="preserve">Video </w:t>
            </w:r>
            <w:proofErr w:type="spellStart"/>
            <w:r w:rsidRPr="008F014C">
              <w:rPr>
                <w:sz w:val="18"/>
              </w:rPr>
              <w:t>card</w:t>
            </w:r>
            <w:r w:rsidR="00D33B0D" w:rsidRPr="00D33B0D">
              <w:rPr>
                <w:sz w:val="18"/>
              </w:rPr>
              <w:t>MSI</w:t>
            </w:r>
            <w:proofErr w:type="spellEnd"/>
            <w:r w:rsidR="00D33B0D" w:rsidRPr="00D33B0D">
              <w:rPr>
                <w:sz w:val="18"/>
              </w:rPr>
              <w:t xml:space="preserve"> Radeon RX 580 8 GB ARMOR OC Video Card</w:t>
            </w:r>
            <w:r w:rsidR="00D33B0D">
              <w:rPr>
                <w:sz w:val="18"/>
              </w:rPr>
              <w:t>) $255.00</w:t>
            </w:r>
            <w:r w:rsidRPr="008F014C">
              <w:rPr>
                <w:sz w:val="18"/>
              </w:rPr>
              <w:t>……………6</w:t>
            </w:r>
          </w:p>
          <w:p w14:paraId="79EC6CAA" w14:textId="77777777" w:rsidR="008F014C" w:rsidRPr="008F014C" w:rsidRDefault="008F014C" w:rsidP="008F014C">
            <w:pPr>
              <w:rPr>
                <w:sz w:val="18"/>
              </w:rPr>
            </w:pPr>
            <w:proofErr w:type="gramStart"/>
            <w:r w:rsidRPr="008F014C">
              <w:rPr>
                <w:sz w:val="18"/>
              </w:rPr>
              <w:t>Case(</w:t>
            </w:r>
            <w:proofErr w:type="spellStart"/>
            <w:proofErr w:type="gramEnd"/>
            <w:r w:rsidRPr="008F014C">
              <w:rPr>
                <w:sz w:val="18"/>
              </w:rPr>
              <w:t>Phanteks</w:t>
            </w:r>
            <w:proofErr w:type="spellEnd"/>
            <w:r w:rsidRPr="008F014C">
              <w:rPr>
                <w:sz w:val="18"/>
              </w:rPr>
              <w:t xml:space="preserve"> P300 ATX Mid Tower Case) $89.99………………………………….7</w:t>
            </w:r>
          </w:p>
          <w:p w14:paraId="7E11BD99" w14:textId="77777777" w:rsidR="008F014C" w:rsidRPr="008F014C" w:rsidRDefault="008F014C" w:rsidP="008F014C">
            <w:pPr>
              <w:rPr>
                <w:sz w:val="18"/>
              </w:rPr>
            </w:pPr>
            <w:r w:rsidRPr="008F014C">
              <w:rPr>
                <w:sz w:val="18"/>
              </w:rPr>
              <w:t xml:space="preserve">Power </w:t>
            </w:r>
            <w:proofErr w:type="gramStart"/>
            <w:r w:rsidRPr="008F014C">
              <w:rPr>
                <w:sz w:val="18"/>
              </w:rPr>
              <w:t>Supply(</w:t>
            </w:r>
            <w:proofErr w:type="gramEnd"/>
            <w:r w:rsidRPr="008F014C">
              <w:rPr>
                <w:sz w:val="18"/>
              </w:rPr>
              <w:t>Corsair CXM 550 W 80+ Bronze Certified Semi-modular ATX Power Supply) $74.99................................................................................…………….8</w:t>
            </w:r>
          </w:p>
          <w:p w14:paraId="09A3A2ED" w14:textId="77777777" w:rsidR="008F014C" w:rsidRPr="008F014C" w:rsidRDefault="008F014C" w:rsidP="008F014C">
            <w:pPr>
              <w:rPr>
                <w:sz w:val="18"/>
              </w:rPr>
            </w:pPr>
            <w:r w:rsidRPr="008F014C">
              <w:rPr>
                <w:sz w:val="18"/>
              </w:rPr>
              <w:t xml:space="preserve">Operating </w:t>
            </w:r>
            <w:proofErr w:type="gramStart"/>
            <w:r w:rsidRPr="008F014C">
              <w:rPr>
                <w:sz w:val="18"/>
              </w:rPr>
              <w:t>system(</w:t>
            </w:r>
            <w:proofErr w:type="gramEnd"/>
            <w:r w:rsidRPr="008F014C">
              <w:rPr>
                <w:sz w:val="18"/>
              </w:rPr>
              <w:t>Microsoft Windows 10 Home OEM 64-bit) $196.22)……9</w:t>
            </w:r>
          </w:p>
          <w:p w14:paraId="65AE19D0" w14:textId="77777777" w:rsidR="008F014C" w:rsidRPr="008F014C" w:rsidRDefault="008F014C" w:rsidP="008F014C">
            <w:pPr>
              <w:rPr>
                <w:sz w:val="18"/>
              </w:rPr>
            </w:pPr>
            <w:proofErr w:type="gramStart"/>
            <w:r w:rsidRPr="008F014C">
              <w:rPr>
                <w:sz w:val="18"/>
              </w:rPr>
              <w:t>Software(</w:t>
            </w:r>
            <w:proofErr w:type="gramEnd"/>
            <w:r w:rsidRPr="008F014C">
              <w:rPr>
                <w:sz w:val="18"/>
              </w:rPr>
              <w:t xml:space="preserve">Microsoft Office 365 Home (1 Year Subscription) - 6 Users </w:t>
            </w:r>
            <w:proofErr w:type="spellStart"/>
            <w:r w:rsidRPr="008F014C">
              <w:rPr>
                <w:sz w:val="18"/>
              </w:rPr>
              <w:t>Softwarex</w:t>
            </w:r>
            <w:proofErr w:type="spellEnd"/>
            <w:r w:rsidRPr="008F014C">
              <w:rPr>
                <w:sz w:val="18"/>
              </w:rPr>
              <w:t>) $100…………………………………………………………………………………………………..10</w:t>
            </w:r>
          </w:p>
          <w:p w14:paraId="632137D9" w14:textId="77777777" w:rsidR="008F014C" w:rsidRPr="008F014C" w:rsidRDefault="008F014C" w:rsidP="008F014C">
            <w:pPr>
              <w:rPr>
                <w:sz w:val="18"/>
              </w:rPr>
            </w:pPr>
            <w:r w:rsidRPr="008F014C">
              <w:rPr>
                <w:sz w:val="18"/>
              </w:rPr>
              <w:t xml:space="preserve">Case </w:t>
            </w:r>
            <w:proofErr w:type="gramStart"/>
            <w:r w:rsidRPr="008F014C">
              <w:rPr>
                <w:sz w:val="18"/>
              </w:rPr>
              <w:t>accessory(</w:t>
            </w:r>
            <w:proofErr w:type="gramEnd"/>
            <w:r w:rsidRPr="008F014C">
              <w:rPr>
                <w:sz w:val="18"/>
              </w:rPr>
              <w:t>NZXT Hue+ LED Controller)$142.15…….…………………….11</w:t>
            </w:r>
          </w:p>
          <w:p w14:paraId="0C686045" w14:textId="77777777" w:rsidR="008F014C" w:rsidRPr="008F014C" w:rsidRDefault="008F014C" w:rsidP="008F014C">
            <w:pPr>
              <w:rPr>
                <w:sz w:val="18"/>
              </w:rPr>
            </w:pPr>
            <w:proofErr w:type="gramStart"/>
            <w:r w:rsidRPr="008F014C">
              <w:rPr>
                <w:sz w:val="18"/>
              </w:rPr>
              <w:t>Monitor(</w:t>
            </w:r>
            <w:proofErr w:type="gramEnd"/>
            <w:r w:rsidRPr="008F014C">
              <w:rPr>
                <w:sz w:val="18"/>
              </w:rPr>
              <w:t xml:space="preserve">MSI </w:t>
            </w:r>
            <w:proofErr w:type="spellStart"/>
            <w:r w:rsidRPr="008F014C">
              <w:rPr>
                <w:sz w:val="18"/>
              </w:rPr>
              <w:t>Optix</w:t>
            </w:r>
            <w:proofErr w:type="spellEnd"/>
            <w:r w:rsidRPr="008F014C">
              <w:rPr>
                <w:sz w:val="18"/>
              </w:rPr>
              <w:t xml:space="preserve"> MAG241C 23.6" 1920x1080 144 Hz Monitor)$299.99.…12</w:t>
            </w:r>
          </w:p>
          <w:p w14:paraId="1B41E1C7" w14:textId="77777777" w:rsidR="008F014C" w:rsidRPr="008F014C" w:rsidRDefault="008F014C" w:rsidP="008F014C">
            <w:pPr>
              <w:rPr>
                <w:sz w:val="18"/>
              </w:rPr>
            </w:pPr>
            <w:proofErr w:type="gramStart"/>
            <w:r w:rsidRPr="008F014C">
              <w:rPr>
                <w:sz w:val="18"/>
              </w:rPr>
              <w:t>Keyboard(</w:t>
            </w:r>
            <w:proofErr w:type="spellStart"/>
            <w:proofErr w:type="gramEnd"/>
            <w:r w:rsidRPr="008F014C">
              <w:rPr>
                <w:sz w:val="18"/>
              </w:rPr>
              <w:t>LoCorsair</w:t>
            </w:r>
            <w:proofErr w:type="spellEnd"/>
            <w:r w:rsidRPr="008F014C">
              <w:rPr>
                <w:sz w:val="18"/>
              </w:rPr>
              <w:t xml:space="preserve"> K95 RGB PLATINUM Wired Gaming Keyboard) $225.98..13</w:t>
            </w:r>
          </w:p>
          <w:p w14:paraId="497F574C" w14:textId="77777777" w:rsidR="008F014C" w:rsidRPr="008F014C" w:rsidRDefault="008F014C" w:rsidP="008F014C">
            <w:pPr>
              <w:rPr>
                <w:sz w:val="18"/>
              </w:rPr>
            </w:pPr>
            <w:proofErr w:type="gramStart"/>
            <w:r w:rsidRPr="008F014C">
              <w:rPr>
                <w:sz w:val="18"/>
              </w:rPr>
              <w:t>Mouse(</w:t>
            </w:r>
            <w:proofErr w:type="gramEnd"/>
            <w:r w:rsidRPr="008F014C">
              <w:rPr>
                <w:sz w:val="18"/>
              </w:rPr>
              <w:t>Logitech G203 Prodigy Wired Optical Mouse)$40…………………………14</w:t>
            </w:r>
          </w:p>
          <w:p w14:paraId="3544EDCE" w14:textId="77777777" w:rsidR="008F014C" w:rsidRPr="008F014C" w:rsidRDefault="008F014C" w:rsidP="008F014C">
            <w:pPr>
              <w:rPr>
                <w:sz w:val="18"/>
              </w:rPr>
            </w:pPr>
            <w:r w:rsidRPr="008F014C">
              <w:rPr>
                <w:sz w:val="18"/>
              </w:rPr>
              <w:t xml:space="preserve">External </w:t>
            </w:r>
            <w:proofErr w:type="gramStart"/>
            <w:r w:rsidRPr="008F014C">
              <w:rPr>
                <w:sz w:val="18"/>
              </w:rPr>
              <w:t>Storage(</w:t>
            </w:r>
            <w:proofErr w:type="gramEnd"/>
            <w:r w:rsidRPr="008F014C">
              <w:rPr>
                <w:sz w:val="18"/>
              </w:rPr>
              <w:t>Seagate Backup Plus 1 TB External Hard Drive) $82.00………….15</w:t>
            </w:r>
          </w:p>
          <w:p w14:paraId="3063C098" w14:textId="77777777" w:rsidR="008F014C" w:rsidRPr="008F014C" w:rsidRDefault="008F014C" w:rsidP="008F014C">
            <w:pPr>
              <w:rPr>
                <w:sz w:val="18"/>
              </w:rPr>
            </w:pPr>
            <w:proofErr w:type="gramStart"/>
            <w:r w:rsidRPr="008F014C">
              <w:rPr>
                <w:sz w:val="18"/>
              </w:rPr>
              <w:t>Total :</w:t>
            </w:r>
            <w:proofErr w:type="gramEnd"/>
            <w:r w:rsidRPr="008F014C">
              <w:rPr>
                <w:sz w:val="18"/>
              </w:rPr>
              <w:t xml:space="preserve"> $2580.43</w:t>
            </w:r>
          </w:p>
          <w:p w14:paraId="3E99F5F1" w14:textId="3BEA3870" w:rsidR="008F014C" w:rsidRPr="001C6F65" w:rsidRDefault="008F014C" w:rsidP="008F014C">
            <w:pPr>
              <w:rPr>
                <w:sz w:val="18"/>
              </w:rPr>
            </w:pPr>
          </w:p>
        </w:tc>
        <w:tc>
          <w:tcPr>
            <w:tcW w:w="882" w:type="dxa"/>
            <w:vMerge w:val="restart"/>
          </w:tcPr>
          <w:p w14:paraId="337CEBBA" w14:textId="77777777" w:rsidR="008F014C" w:rsidRDefault="008F014C">
            <w:pPr>
              <w:pStyle w:val="NoSpacing"/>
            </w:pPr>
          </w:p>
        </w:tc>
      </w:tr>
      <w:tr w:rsidR="008F014C" w14:paraId="0AF1B89F" w14:textId="77777777" w:rsidTr="001C6F65">
        <w:trPr>
          <w:gridAfter w:val="2"/>
          <w:wAfter w:w="7200" w:type="dxa"/>
          <w:trHeight w:hRule="exact" w:val="585"/>
          <w:jc w:val="center"/>
        </w:trPr>
        <w:tc>
          <w:tcPr>
            <w:tcW w:w="6318" w:type="dxa"/>
            <w:vMerge/>
          </w:tcPr>
          <w:p w14:paraId="3AED39DC" w14:textId="77777777" w:rsidR="008F014C" w:rsidRDefault="008F014C">
            <w:pPr>
              <w:pStyle w:val="NoSpacing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14:paraId="39D17C1F" w14:textId="77777777" w:rsidR="008F014C" w:rsidRDefault="008F014C">
            <w:pPr>
              <w:pStyle w:val="NoSpacing"/>
            </w:pPr>
          </w:p>
        </w:tc>
      </w:tr>
      <w:tr w:rsidR="008F014C" w14:paraId="35267E62" w14:textId="77777777" w:rsidTr="001C6F65">
        <w:trPr>
          <w:gridAfter w:val="2"/>
          <w:wAfter w:w="7200" w:type="dxa"/>
          <w:trHeight w:hRule="exact" w:val="1116"/>
          <w:jc w:val="center"/>
        </w:trPr>
        <w:tc>
          <w:tcPr>
            <w:tcW w:w="6318" w:type="dxa"/>
            <w:vMerge/>
          </w:tcPr>
          <w:p w14:paraId="7644527F" w14:textId="77777777" w:rsidR="008F014C" w:rsidRDefault="008F014C">
            <w:pPr>
              <w:pStyle w:val="NoSpacing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14:paraId="361DCED1" w14:textId="77777777" w:rsidR="008F014C" w:rsidRDefault="008F014C">
            <w:pPr>
              <w:pStyle w:val="NoSpacing"/>
            </w:pPr>
          </w:p>
        </w:tc>
      </w:tr>
      <w:tr w:rsidR="008F014C" w14:paraId="643426CF" w14:textId="77777777" w:rsidTr="001C6F65">
        <w:trPr>
          <w:gridAfter w:val="2"/>
          <w:wAfter w:w="7200" w:type="dxa"/>
          <w:trHeight w:hRule="exact" w:val="594"/>
          <w:jc w:val="center"/>
        </w:trPr>
        <w:tc>
          <w:tcPr>
            <w:tcW w:w="6318" w:type="dxa"/>
            <w:vMerge/>
          </w:tcPr>
          <w:p w14:paraId="20CB4AF2" w14:textId="77777777" w:rsidR="008F014C" w:rsidRDefault="008F014C">
            <w:pPr>
              <w:pStyle w:val="NoSpacing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14:paraId="3206FB7C" w14:textId="77777777" w:rsidR="008F014C" w:rsidRDefault="008F014C">
            <w:pPr>
              <w:pStyle w:val="NoSpacing"/>
            </w:pPr>
          </w:p>
        </w:tc>
      </w:tr>
      <w:tr w:rsidR="008F014C" w14:paraId="0E7E5DD2" w14:textId="77777777" w:rsidTr="00256DE0">
        <w:trPr>
          <w:gridAfter w:val="2"/>
          <w:wAfter w:w="7200" w:type="dxa"/>
          <w:trHeight w:hRule="exact" w:val="1035"/>
          <w:jc w:val="center"/>
        </w:trPr>
        <w:tc>
          <w:tcPr>
            <w:tcW w:w="6318" w:type="dxa"/>
            <w:vMerge/>
          </w:tcPr>
          <w:p w14:paraId="3FC1CE3B" w14:textId="77777777" w:rsidR="008F014C" w:rsidRDefault="008F014C">
            <w:pPr>
              <w:pStyle w:val="NoSpacing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14:paraId="09119104" w14:textId="77777777" w:rsidR="008F014C" w:rsidRDefault="008F014C">
            <w:pPr>
              <w:pStyle w:val="NoSpacing"/>
            </w:pPr>
          </w:p>
        </w:tc>
      </w:tr>
      <w:tr w:rsidR="008F014C" w14:paraId="66C103EF" w14:textId="77777777" w:rsidTr="008F014C">
        <w:trPr>
          <w:gridAfter w:val="2"/>
          <w:wAfter w:w="7200" w:type="dxa"/>
          <w:trHeight w:hRule="exact" w:val="614"/>
          <w:jc w:val="center"/>
        </w:trPr>
        <w:tc>
          <w:tcPr>
            <w:tcW w:w="6318" w:type="dxa"/>
            <w:vMerge/>
          </w:tcPr>
          <w:p w14:paraId="20E20AF2" w14:textId="77777777" w:rsidR="008F014C" w:rsidRDefault="008F014C">
            <w:pPr>
              <w:pStyle w:val="NoSpacing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14:paraId="1ACAAE99" w14:textId="77777777" w:rsidR="008F014C" w:rsidRDefault="008F014C">
            <w:pPr>
              <w:pStyle w:val="NoSpacing"/>
            </w:pPr>
          </w:p>
        </w:tc>
      </w:tr>
      <w:tr w:rsidR="008F014C" w14:paraId="1757A51A" w14:textId="77777777" w:rsidTr="008F014C">
        <w:trPr>
          <w:gridAfter w:val="2"/>
          <w:wAfter w:w="7200" w:type="dxa"/>
          <w:trHeight w:hRule="exact" w:val="4429"/>
          <w:jc w:val="center"/>
        </w:trPr>
        <w:tc>
          <w:tcPr>
            <w:tcW w:w="6318" w:type="dxa"/>
            <w:vMerge/>
          </w:tcPr>
          <w:p w14:paraId="15C0DAC4" w14:textId="77777777" w:rsidR="008F014C" w:rsidRDefault="008F014C">
            <w:pPr>
              <w:pStyle w:val="NoSpacing"/>
              <w:rPr>
                <w:rStyle w:val="PageNumber"/>
              </w:rPr>
            </w:pPr>
          </w:p>
        </w:tc>
        <w:tc>
          <w:tcPr>
            <w:tcW w:w="882" w:type="dxa"/>
            <w:vMerge/>
          </w:tcPr>
          <w:p w14:paraId="22955D1C" w14:textId="77777777" w:rsidR="008F014C" w:rsidRDefault="008F014C">
            <w:pPr>
              <w:pStyle w:val="NoSpacing"/>
            </w:pPr>
          </w:p>
        </w:tc>
        <w:bookmarkStart w:id="0" w:name="_GoBack"/>
        <w:bookmarkEnd w:id="0"/>
      </w:tr>
      <w:tr w:rsidR="001C6F65" w14:paraId="18A867F3" w14:textId="77777777" w:rsidTr="00BB1CBA">
        <w:trPr>
          <w:trHeight w:hRule="exact" w:val="3690"/>
          <w:jc w:val="center"/>
        </w:trPr>
        <w:tc>
          <w:tcPr>
            <w:tcW w:w="6318" w:type="dxa"/>
            <w:vAlign w:val="center"/>
          </w:tcPr>
          <w:p w14:paraId="1865A50C" w14:textId="2383FA01" w:rsidR="001C6F65" w:rsidRDefault="001C6F65" w:rsidP="00256DE0">
            <w:pPr>
              <w:pStyle w:val="NoSpacing"/>
              <w:jc w:val="center"/>
              <w:rPr>
                <w:rStyle w:val="PageNumber"/>
              </w:rPr>
            </w:pPr>
          </w:p>
        </w:tc>
        <w:tc>
          <w:tcPr>
            <w:tcW w:w="882" w:type="dxa"/>
          </w:tcPr>
          <w:p w14:paraId="0E798598" w14:textId="77777777" w:rsidR="001C6F65" w:rsidRDefault="001C6F65">
            <w:pPr>
              <w:pStyle w:val="NoSpacing"/>
            </w:pPr>
          </w:p>
        </w:tc>
        <w:tc>
          <w:tcPr>
            <w:tcW w:w="514" w:type="dxa"/>
          </w:tcPr>
          <w:p w14:paraId="6706CF97" w14:textId="77777777" w:rsidR="001C6F65" w:rsidRDefault="001C6F65">
            <w:pPr>
              <w:pStyle w:val="NoSpacing"/>
            </w:pPr>
          </w:p>
        </w:tc>
        <w:tc>
          <w:tcPr>
            <w:tcW w:w="6686" w:type="dxa"/>
            <w:vAlign w:val="center"/>
          </w:tcPr>
          <w:p w14:paraId="0B56B69D" w14:textId="432291C3" w:rsidR="001C6F65" w:rsidRDefault="008F014C" w:rsidP="001C6F65">
            <w:pPr>
              <w:pStyle w:val="NoSpacing"/>
              <w:jc w:val="center"/>
              <w:rPr>
                <w:rStyle w:val="PageNumber"/>
              </w:rPr>
            </w:pPr>
            <w:r>
              <w:rPr>
                <w:rStyle w:val="PageNumber"/>
              </w:rPr>
              <w:t>\</w:t>
            </w:r>
          </w:p>
        </w:tc>
      </w:tr>
      <w:tr w:rsidR="001C6F65" w14:paraId="0089F103" w14:textId="77777777" w:rsidTr="00BB1CBA">
        <w:trPr>
          <w:trHeight w:hRule="exact" w:val="270"/>
          <w:jc w:val="center"/>
        </w:trPr>
        <w:tc>
          <w:tcPr>
            <w:tcW w:w="6318" w:type="dxa"/>
          </w:tcPr>
          <w:p w14:paraId="0FA890A0" w14:textId="77777777" w:rsidR="001C6F65" w:rsidRDefault="00256DE0">
            <w:pPr>
              <w:pStyle w:val="NoSpacing"/>
              <w:rPr>
                <w:rStyle w:val="PageNumber"/>
              </w:rPr>
            </w:pPr>
            <w:r>
              <w:rPr>
                <w:rStyle w:val="PageNumber"/>
              </w:rPr>
              <w:t>4</w:t>
            </w:r>
          </w:p>
        </w:tc>
        <w:tc>
          <w:tcPr>
            <w:tcW w:w="882" w:type="dxa"/>
          </w:tcPr>
          <w:p w14:paraId="50C0F835" w14:textId="77777777" w:rsidR="001C6F65" w:rsidRDefault="001C6F65">
            <w:pPr>
              <w:pStyle w:val="NoSpacing"/>
            </w:pPr>
          </w:p>
        </w:tc>
        <w:tc>
          <w:tcPr>
            <w:tcW w:w="514" w:type="dxa"/>
          </w:tcPr>
          <w:p w14:paraId="15FED7EE" w14:textId="77777777" w:rsidR="001C6F65" w:rsidRDefault="001C6F65">
            <w:pPr>
              <w:pStyle w:val="NoSpacing"/>
            </w:pPr>
          </w:p>
        </w:tc>
        <w:tc>
          <w:tcPr>
            <w:tcW w:w="6686" w:type="dxa"/>
            <w:vAlign w:val="bottom"/>
          </w:tcPr>
          <w:p w14:paraId="6CAE94A8" w14:textId="77777777" w:rsidR="001C6F65" w:rsidRDefault="001C6F65" w:rsidP="007F4E5C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1</w:t>
            </w:r>
          </w:p>
        </w:tc>
      </w:tr>
    </w:tbl>
    <w:p w14:paraId="46EFBCDB" w14:textId="77777777" w:rsidR="007F4E5C" w:rsidRPr="00256DE0" w:rsidRDefault="007F4E5C" w:rsidP="00BB1CBA">
      <w:pPr>
        <w:spacing w:after="0"/>
        <w:rPr>
          <w:sz w:val="2"/>
        </w:rPr>
      </w:pPr>
      <w:r w:rsidRPr="00256DE0">
        <w:rPr>
          <w:sz w:val="2"/>
        </w:rPr>
        <w:br w:type="page"/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2 interior booklet pages"/>
      </w:tblPr>
      <w:tblGrid>
        <w:gridCol w:w="6318"/>
        <w:gridCol w:w="882"/>
        <w:gridCol w:w="514"/>
        <w:gridCol w:w="6686"/>
      </w:tblGrid>
      <w:tr w:rsidR="001C6F65" w14:paraId="4786D2EE" w14:textId="77777777" w:rsidTr="00BB1CBA">
        <w:trPr>
          <w:trHeight w:val="9216"/>
          <w:jc w:val="center"/>
        </w:trPr>
        <w:tc>
          <w:tcPr>
            <w:tcW w:w="6318" w:type="dxa"/>
          </w:tcPr>
          <w:p w14:paraId="5562D972" w14:textId="7540D04B" w:rsidR="001C6F65" w:rsidRPr="002C208D" w:rsidRDefault="001C6F65" w:rsidP="002C208D">
            <w:pPr>
              <w:pStyle w:val="Heading2"/>
            </w:pPr>
          </w:p>
          <w:p w14:paraId="12DC20E4" w14:textId="3F6E817D" w:rsidR="001C6F65" w:rsidRPr="002C208D" w:rsidRDefault="001C6F65" w:rsidP="008F014C">
            <w:pPr>
              <w:rPr>
                <w:sz w:val="18"/>
              </w:rPr>
            </w:pPr>
          </w:p>
        </w:tc>
        <w:tc>
          <w:tcPr>
            <w:tcW w:w="882" w:type="dxa"/>
          </w:tcPr>
          <w:p w14:paraId="21E69396" w14:textId="77777777" w:rsidR="001C6F65" w:rsidRDefault="001C6F65">
            <w:pPr>
              <w:pStyle w:val="NoSpacing"/>
            </w:pPr>
          </w:p>
        </w:tc>
        <w:tc>
          <w:tcPr>
            <w:tcW w:w="514" w:type="dxa"/>
          </w:tcPr>
          <w:p w14:paraId="25B8A348" w14:textId="77777777" w:rsidR="001C6F65" w:rsidRDefault="001C6F65">
            <w:pPr>
              <w:pStyle w:val="NoSpacing"/>
            </w:pPr>
          </w:p>
        </w:tc>
        <w:tc>
          <w:tcPr>
            <w:tcW w:w="6686" w:type="dxa"/>
          </w:tcPr>
          <w:p w14:paraId="7CF664B7" w14:textId="619D8564" w:rsidR="001C6F65" w:rsidRDefault="001C6F65" w:rsidP="008F014C"/>
          <w:p w14:paraId="1382C99A" w14:textId="77777777" w:rsidR="00BB1CBA" w:rsidRDefault="00BB1CBA" w:rsidP="00BB1CBA">
            <w:pPr>
              <w:jc w:val="center"/>
            </w:pPr>
          </w:p>
          <w:p w14:paraId="1B7CDC02" w14:textId="77777777" w:rsidR="00BB1CBA" w:rsidRDefault="00BB1CBA" w:rsidP="00BB1CBA">
            <w:pPr>
              <w:jc w:val="center"/>
            </w:pPr>
          </w:p>
          <w:p w14:paraId="20110202" w14:textId="0D6A704E" w:rsidR="00BB1CBA" w:rsidRPr="002C208D" w:rsidRDefault="00BB1CBA" w:rsidP="00BB1CBA">
            <w:pPr>
              <w:jc w:val="center"/>
            </w:pPr>
          </w:p>
        </w:tc>
      </w:tr>
      <w:tr w:rsidR="002709A2" w14:paraId="1CFEC646" w14:textId="77777777" w:rsidTr="001C6F65">
        <w:trPr>
          <w:trHeight w:hRule="exact" w:val="288"/>
          <w:jc w:val="center"/>
        </w:trPr>
        <w:tc>
          <w:tcPr>
            <w:tcW w:w="6318" w:type="dxa"/>
          </w:tcPr>
          <w:p w14:paraId="1A56C3E3" w14:textId="77777777" w:rsidR="002709A2" w:rsidRDefault="005C5673">
            <w:pPr>
              <w:pStyle w:val="NoSpacing"/>
              <w:rPr>
                <w:rStyle w:val="PageNumber"/>
              </w:rPr>
            </w:pPr>
            <w:r>
              <w:rPr>
                <w:rStyle w:val="PageNumber"/>
              </w:rPr>
              <w:t>2</w:t>
            </w:r>
          </w:p>
        </w:tc>
        <w:tc>
          <w:tcPr>
            <w:tcW w:w="882" w:type="dxa"/>
          </w:tcPr>
          <w:p w14:paraId="0DA5A3A0" w14:textId="77777777" w:rsidR="002709A2" w:rsidRDefault="002709A2">
            <w:pPr>
              <w:pStyle w:val="NoSpacing"/>
            </w:pPr>
          </w:p>
        </w:tc>
        <w:tc>
          <w:tcPr>
            <w:tcW w:w="514" w:type="dxa"/>
          </w:tcPr>
          <w:p w14:paraId="2682E188" w14:textId="77777777" w:rsidR="002709A2" w:rsidRDefault="002709A2">
            <w:pPr>
              <w:pStyle w:val="NoSpacing"/>
            </w:pPr>
          </w:p>
        </w:tc>
        <w:tc>
          <w:tcPr>
            <w:tcW w:w="6686" w:type="dxa"/>
          </w:tcPr>
          <w:p w14:paraId="0612DEEC" w14:textId="77777777" w:rsidR="002709A2" w:rsidRDefault="005C5673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3</w:t>
            </w:r>
          </w:p>
        </w:tc>
      </w:tr>
    </w:tbl>
    <w:p w14:paraId="75092A4B" w14:textId="77777777" w:rsidR="002709A2" w:rsidRPr="007F4E5C" w:rsidRDefault="002709A2">
      <w:pPr>
        <w:pStyle w:val="NoSpacing"/>
        <w:rPr>
          <w:sz w:val="8"/>
        </w:rPr>
      </w:pPr>
    </w:p>
    <w:sectPr w:rsidR="002709A2" w:rsidRPr="007F4E5C" w:rsidSect="0059748F">
      <w:headerReference w:type="first" r:id="rId21"/>
      <w:pgSz w:w="15840" w:h="12240" w:orient="landscape" w:code="1"/>
      <w:pgMar w:top="1440" w:right="720" w:bottom="720" w:left="720" w:header="36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B0E139" w14:textId="77777777" w:rsidR="00BD71D8" w:rsidRDefault="00BD71D8" w:rsidP="009966C9">
      <w:pPr>
        <w:spacing w:after="0" w:line="240" w:lineRule="auto"/>
      </w:pPr>
      <w:r>
        <w:separator/>
      </w:r>
    </w:p>
  </w:endnote>
  <w:endnote w:type="continuationSeparator" w:id="0">
    <w:p w14:paraId="17C8F70F" w14:textId="77777777" w:rsidR="00BD71D8" w:rsidRDefault="00BD71D8" w:rsidP="00996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D1DCAB" w14:textId="77777777" w:rsidR="00BD71D8" w:rsidRDefault="00BD71D8" w:rsidP="009966C9">
      <w:pPr>
        <w:spacing w:after="0" w:line="240" w:lineRule="auto"/>
      </w:pPr>
      <w:r>
        <w:separator/>
      </w:r>
    </w:p>
  </w:footnote>
  <w:footnote w:type="continuationSeparator" w:id="0">
    <w:p w14:paraId="48540E14" w14:textId="77777777" w:rsidR="00BD71D8" w:rsidRDefault="00BD71D8" w:rsidP="00996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EDCB7A" w14:textId="77777777" w:rsidR="009966C9" w:rsidRDefault="00EB0C72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53A24BE3" wp14:editId="14461477">
              <wp:simplePos x="0" y="0"/>
              <mc:AlternateContent>
                <mc:Choice Requires="wp14">
                  <wp:positionH relativeFrom="page">
                    <wp14:pctPosHOffset>20300</wp14:pctPosHOffset>
                  </wp:positionH>
                </mc:Choice>
                <mc:Fallback>
                  <wp:positionH relativeFrom="page">
                    <wp:posOffset>2041525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2900</wp14:pctPosVOffset>
                  </wp:positionV>
                </mc:Choice>
                <mc:Fallback>
                  <wp:positionV relativeFrom="page">
                    <wp:posOffset>224790</wp:posOffset>
                  </wp:positionV>
                </mc:Fallback>
              </mc:AlternateContent>
              <wp:extent cx="7616949" cy="7315200"/>
              <wp:effectExtent l="0" t="0" r="5715" b="1270"/>
              <wp:wrapNone/>
              <wp:docPr id="46" name="Group 4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6949" cy="7315200"/>
                        <a:chOff x="211657" y="0"/>
                        <a:chExt cx="7616611" cy="7315200"/>
                      </a:xfrm>
                    </wpg:grpSpPr>
                    <wps:wsp>
                      <wps:cNvPr id="47" name="Rectangle 47"/>
                      <wps:cNvSpPr/>
                      <wps:spPr>
                        <a:xfrm>
                          <a:off x="3310467" y="0"/>
                          <a:ext cx="2714625" cy="7315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BDA44" w14:textId="77777777" w:rsidR="00EB0C72" w:rsidRDefault="00EB0C72" w:rsidP="00EB0C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8" name="Group 48"/>
                      <wpg:cNvGrpSpPr/>
                      <wpg:grpSpPr>
                        <a:xfrm>
                          <a:off x="211657" y="1193800"/>
                          <a:ext cx="7616611" cy="5553468"/>
                          <a:chOff x="211657" y="0"/>
                          <a:chExt cx="7616611" cy="5553468"/>
                        </a:xfrm>
                      </wpg:grpSpPr>
                      <wps:wsp>
                        <wps:cNvPr id="49" name="Oval 49"/>
                        <wps:cNvSpPr/>
                        <wps:spPr>
                          <a:xfrm>
                            <a:off x="2472266" y="0"/>
                            <a:ext cx="358140" cy="35814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 descr="Circle Graphic" title="Circle Graphic"/>
                        <wpg:cNvGrpSpPr/>
                        <wpg:grpSpPr>
                          <a:xfrm>
                            <a:off x="3708388" y="956733"/>
                            <a:ext cx="4119880" cy="4567399"/>
                            <a:chOff x="-1373758" y="-420771"/>
                            <a:chExt cx="4718124" cy="5229626"/>
                          </a:xfrm>
                        </wpg:grpSpPr>
                        <wps:wsp>
                          <wps:cNvPr id="51" name="Oval 51"/>
                          <wps:cNvSpPr/>
                          <wps:spPr>
                            <a:xfrm>
                              <a:off x="-930456" y="-420771"/>
                              <a:ext cx="3707311" cy="3707289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2574111" y="4038600"/>
                              <a:ext cx="770255" cy="77025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Oval 53"/>
                          <wps:cNvSpPr/>
                          <wps:spPr>
                            <a:xfrm>
                              <a:off x="457200" y="45720"/>
                              <a:ext cx="412339" cy="412339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Oval 54" descr="workers working on laptop" title="workers working on laptop"/>
                          <wps:cNvSpPr/>
                          <wps:spPr>
                            <a:xfrm>
                              <a:off x="-781840" y="-272155"/>
                              <a:ext cx="3450744" cy="3450724"/>
                            </a:xfrm>
                            <a:prstGeom prst="ellipse">
                              <a:avLst/>
                            </a:prstGeom>
                            <a:blipFill>
                              <a:blip r:embed="rId1">
                                <a:extLst/>
                              </a:blip>
                              <a:stretch>
                                <a:fillRect l="-34484" t="-815" r="-21673" b="-2283"/>
                              </a:stretch>
                            </a:blip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2711271" y="3535680"/>
                              <a:ext cx="125095" cy="125095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Oval 56"/>
                          <wps:cNvSpPr/>
                          <wps:spPr>
                            <a:xfrm>
                              <a:off x="974394" y="3477107"/>
                              <a:ext cx="1207345" cy="120738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1191765" y="3680931"/>
                              <a:ext cx="780313" cy="780435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1507311" y="2407920"/>
                              <a:ext cx="1757045" cy="175704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Oval 59"/>
                          <wps:cNvSpPr/>
                          <wps:spPr>
                            <a:xfrm>
                              <a:off x="2269311" y="0"/>
                              <a:ext cx="1035685" cy="103568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Oval 60"/>
                          <wps:cNvSpPr/>
                          <wps:spPr>
                            <a:xfrm>
                              <a:off x="-1373758" y="446543"/>
                              <a:ext cx="281482" cy="28148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211657" y="2980267"/>
                            <a:ext cx="2573201" cy="2573201"/>
                            <a:chOff x="319657" y="0"/>
                            <a:chExt cx="3886200" cy="3886200"/>
                          </a:xfrm>
                        </wpg:grpSpPr>
                        <wpg:grpSp>
                          <wpg:cNvPr id="62" name="Group 62"/>
                          <wpg:cNvGrpSpPr/>
                          <wpg:grpSpPr>
                            <a:xfrm>
                              <a:off x="319657" y="0"/>
                              <a:ext cx="3886200" cy="3886200"/>
                              <a:chOff x="319657" y="0"/>
                              <a:chExt cx="3886200" cy="3886200"/>
                            </a:xfrm>
                          </wpg:grpSpPr>
                          <wps:wsp>
                            <wps:cNvPr id="2" name="Oval 63" descr="city scape" title="city scape"/>
                            <wps:cNvSpPr>
                              <a:spLocks noChangeAspect="1"/>
                            </wps:cNvSpPr>
                            <wps:spPr>
                              <a:xfrm>
                                <a:off x="319657" y="0"/>
                                <a:ext cx="3886200" cy="3886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 descr="employee at software company" title="employee at software company"/>
                            <wps:cNvSpPr/>
                            <wps:spPr>
                              <a:xfrm>
                                <a:off x="469000" y="155499"/>
                                <a:ext cx="3615056" cy="3615056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2"/>
                                <a:srcRect/>
                                <a:stretch>
                                  <a:fillRect l="-3550" r="30" b="-6572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" name="Oval 65"/>
                          <wps:cNvSpPr/>
                          <wps:spPr>
                            <a:xfrm>
                              <a:off x="3297988" y="2834640"/>
                              <a:ext cx="796213" cy="79621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75700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group w14:anchorId="53A24BE3" id="Group 46" o:spid="_x0000_s1026" style="position:absolute;margin-left:0;margin-top:0;width:599.75pt;height:8in;z-index:251687936;mso-width-percent:757;mso-height-percent:941;mso-left-percent:203;mso-top-percent:29;mso-position-horizontal-relative:page;mso-position-vertical-relative:page;mso-width-percent:757;mso-height-percent:941;mso-left-percent:203;mso-top-percent:29" coordorigin="211657" coordsize="7616611,73152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">
              <v:rect id="Rectangle 47" o:spid="_x0000_s1027" style="position:absolute;left:3310467;width:2714625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0t3LxQAA&#10;ANsAAAAPAAAAZHJzL2Rvd25yZXYueG1sRI/RasJAFETfhf7Dcgt9Ed1U1Ep0I1oVii9a9QMu2dsk&#10;JHs3ZNck/ftuQfBxmJkzzGrdm0q01LjCsoL3cQSCOLW64EzB7XoYLUA4j6yxskwKfsnBOnkZrDDW&#10;tuNvai8+EwHCLkYFufd1LKVLczLoxrYmDt6PbQz6IJtM6ga7ADeVnETRXBosOCzkWNNnTml5uRsF&#10;19N5vj8UM57U5W4zTWfb4f64Verttd8sQXjq/TP8aH9pBdMP+P8SfoBM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7S3cvFAAAA2wAAAA8AAAAAAAAAAAAAAAAAlwIAAGRycy9k&#10;b3ducmV2LnhtbFBLBQYAAAAABAAEAPUAAACJAwAAAAA=&#10;" fillcolor="black [3213]" stroked="f" strokeweight="1pt">
                <v:textbox>
                  <w:txbxContent>
                    <w:p w14:paraId="5F8BDA44" w14:textId="77777777" w:rsidR="00EB0C72" w:rsidRDefault="00EB0C72" w:rsidP="00EB0C72">
                      <w:pPr>
                        <w:jc w:val="center"/>
                      </w:pPr>
                    </w:p>
                  </w:txbxContent>
                </v:textbox>
              </v:rect>
              <v:group id="Group 48" o:spid="_x0000_s1028" style="position:absolute;left:211657;top:1193800;width:7616611;height:5553468" coordorigin="211657" coordsize="7616611,55534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+OEBwwAAANsAAAAPAAAAZHJzL2Rvd25yZXYueG1sRE/LasJAFN0L/YfhFroz&#10;k7RaSnQUCW3pQgSTQnF3yVyTYOZOyEzz+HtnUejycN7b/WRaMVDvGssKkigGQVxa3XCl4Lv4WL6B&#10;cB5ZY2uZFMzkYL97WGwx1XbkMw25r0QIYZeigtr7LpXSlTUZdJHtiAN3tb1BH2BfSd3jGMJNK5/j&#10;+FUabDg01NhRVlN5y3+Ngs8Rx8NL8j4cb9dsvhTr088xIaWeHqfDBoSnyf+L/9xfWsEq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D44QHDAAAA2wAAAA8A&#10;AAAAAAAAAAAAAAAAqQIAAGRycy9kb3ducmV2LnhtbFBLBQYAAAAABAAEAPoAAACZAwAAAAA=&#10;">
                <v:oval id="Oval 49" o:spid="_x0000_s1029" style="position:absolute;left:2472266;width:358140;height:3581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kh6fwwAA&#10;ANsAAAAPAAAAZHJzL2Rvd25yZXYueG1sRI9BawIxFITvhf6H8ApeRLMVW3RrlEUQPIi1Kp4fm9fd&#10;0M3LmkTd/vtGEHocZuYbZrbobCOu5INxrOB1mIEgLp02XCk4HlaDCYgQkTU2jknBLwVYzJ+fZphr&#10;d+Mvuu5jJRKEQ44K6hjbXMpQ1mQxDF1LnLxv5y3GJH0ltcdbgttGjrLsXVo0nBZqbGlZU/mzv1gF&#10;fS+Lzm/f5JltZT43a2uK3Ump3ktXfICI1MX/8KO91grGU7h/ST9Az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kh6fwwAAANsAAAAPAAAAAAAAAAAAAAAAAJcCAABkcnMvZG93&#10;bnJldi54bWxQSwUGAAAAAAQABAD1AAAAhwMAAAAA&#10;" fillcolor="#99cb38 [3204]" stroked="f" strokeweight="1pt">
                  <v:stroke joinstyle="miter"/>
                </v:oval>
                <v:group id="Group 50" o:spid="_x0000_s1030" alt="Circle Graphic" style="position:absolute;left:3708388;top:956733;width:4119880;height:4567399" coordorigin="-1373758,-420771" coordsize="4718124,52296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V3va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7V3vawQAAANsAAAAPAAAA&#10;AAAAAAAAAAAAAKkCAABkcnMvZG93bnJldi54bWxQSwUGAAAAAAQABAD6AAAAlwMAAAAA&#10;">
                  <v:oval id="Oval 51" o:spid="_x0000_s1031" style="position:absolute;left:-930456;top:-420771;width:3707311;height:370728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HO2RwwAA&#10;ANsAAAAPAAAAZHJzL2Rvd25yZXYueG1sRI/RasJAFETfC/7DcoW+1U0EWxvdhNKgmL5p/YBL9poE&#10;s3dDdo3bv3cLhT4OM3OG2RbB9GKi0XWWFaSLBARxbXXHjYLz9+5lDcJ5ZI29ZVLwQw6KfPa0xUzb&#10;Ox9pOvlGRAi7DBW03g+ZlK5uyaBb2IE4ehc7GvRRjo3UI94j3PRymSSv0mDHcaHFgT5bqq+nm1GA&#10;169w1m9DZdNQdc3hvdzXVanU8zx8bEB4Cv4//Nc+aAWrFH6/xB8g8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HO2RwwAAANsAAAAPAAAAAAAAAAAAAAAAAJcCAABkcnMvZG93&#10;bnJldi54bWxQSwUGAAAAAAQABAD1AAAAhwMAAAAA&#10;" filled="f" strokecolor="#99cb38 [3204]" strokeweight="1pt">
                    <v:stroke joinstyle="miter"/>
                  </v:oval>
                  <v:oval id="Oval 52" o:spid="_x0000_s1032" style="position:absolute;left:2574111;top:4038600;width:770255;height:7702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KCQIxgAA&#10;ANsAAAAPAAAAZHJzL2Rvd25yZXYueG1sRI9Ba8JAFITvhf6H5RW8lLpRqNjUVURUpKealuLxmX1m&#10;g9m3Ibsmsb++WxA8DjPzDTNb9LYSLTW+dKxgNExAEOdOl1wo+P7avExB+ICssXJMCq7kYTF/fJhh&#10;ql3He2qzUIgIYZ+iAhNCnUrpc0MW/dDVxNE7ucZiiLIppG6wi3BbyXGSTKTFkuOCwZpWhvJzdrEK&#10;zsfr4XPk3jJz2ObH9fPv6eeja5UaPPXLdxCB+nAP39o7reB1DP9f4g+Q8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KCQIxgAAANsAAAAPAAAAAAAAAAAAAAAAAJcCAABkcnMv&#10;ZG93bnJldi54bWxQSwUGAAAAAAQABAD1AAAAigMAAAAA&#10;" fillcolor="#63a537 [3205]" stroked="f" strokeweight="1pt">
                    <v:stroke joinstyle="miter"/>
                  </v:oval>
                  <v:oval id="Oval 53" o:spid="_x0000_s1033" style="position:absolute;left:457200;top:45720;width:412339;height:4123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1TuexQAA&#10;ANsAAAAPAAAAZHJzL2Rvd25yZXYueG1sRI/dasJAFITvC77Dcgq9qxsVq0RXEWGLhYK/iJfH7GkS&#10;zJ4N2W2Mb98tFHo5zMw3zHzZ2Uq01PjSsYJBPwFBnDlTcq7gdNSvUxA+IBusHJOCB3lYLnpPc0yN&#10;u/Oe2kPIRYSwT1FBEUKdSumzgiz6vquJo/flGoshyiaXpsF7hNtKDpPkTVosOS4UWNO6oOx2+LYK&#10;Ruvtdj856/frZbPbfehP3Q5qrdTLc7eagQjUhf/wX3tjFIxH8Psl/gC5+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vVO57FAAAA2wAAAA8AAAAAAAAAAAAAAAAAlwIAAGRycy9k&#10;b3ducmV2LnhtbFBLBQYAAAAABAAEAPUAAACJAwAAAAA=&#10;" fillcolor="#37a76f [3206]" stroked="f" strokeweight="1pt">
                    <v:stroke joinstyle="miter"/>
                  </v:oval>
                  <v:oval id="Oval 54" o:spid="_x0000_s1034" alt="workers working on laptop" style="position:absolute;left:-781840;top:-272155;width:3450744;height:345072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AVbKwgAA&#10;ANsAAAAPAAAAZHJzL2Rvd25yZXYueG1sRI9Lq8IwFIT3gv8hHOFuRFMvvqhGEcGLW5/g7tAc22Jz&#10;UppY6/31RhBcDjPzDTNfNqYQNVUut6xg0I9AECdW55wqOB42vSkI55E1FpZJwZMcLBft1hxjbR+8&#10;o3rvUxEg7GJUkHlfxlK6JCODrm9L4uBdbWXQB1mlUlf4CHBTyN8oGkuDOYeFDEtaZ5Tc9nej4Pzs&#10;lpd60vV/tJ7ebX48DS//G6V+Os1qBsJT47/hT3urFYyG8P4SfoBcv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YBVsrCAAAA2wAAAA8AAAAAAAAAAAAAAAAAlwIAAGRycy9kb3du&#10;cmV2LnhtbFBLBQYAAAAABAAEAPUAAACGAwAAAAA=&#10;" stroked="f" strokeweight="1pt">
                    <v:fill r:id="rId3" o:title="workers working on laptop" rotate="t" type="frame"/>
                    <v:stroke joinstyle="miter"/>
                  </v:oval>
                  <v:oval id="Oval 55" o:spid="_x0000_s1035" style="position:absolute;left:2711271;top:3535680;width:125095;height:12509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cAZxxQAA&#10;ANsAAAAPAAAAZHJzL2Rvd25yZXYueG1sRI/dasJAFITvC77Dcgre1Y0tVomuUoQtFgR/ES+P2dMk&#10;mD0bsmtM374rFHo5zMw3zGzR2Uq01PjSsYLhIAFBnDlTcq7geNAvExA+IBusHJOCH/KwmPeeZpga&#10;d+cdtfuQiwhhn6KCIoQ6ldJnBVn0A1cTR+/bNRZDlE0uTYP3CLeVfE2Sd2mx5LhQYE3LgrLr/mYV&#10;vC03m934pD8v59V2+6XXuh3WWqn+c/cxBRGoC//hv/bKKBiN4PEl/gA5/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twBnHFAAAA2wAAAA8AAAAAAAAAAAAAAAAAlwIAAGRycy9k&#10;b3ducmV2LnhtbFBLBQYAAAAABAAEAPUAAACJAwAAAAA=&#10;" fillcolor="#37a76f [3206]" stroked="f" strokeweight="1pt">
                    <v:stroke joinstyle="miter"/>
                  </v:oval>
                  <v:oval id="Oval 56" o:spid="_x0000_s1036" style="position:absolute;left:974394;top:3477107;width:1207345;height:12073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9XXlwgAA&#10;ANsAAAAPAAAAZHJzL2Rvd25yZXYueG1sRI/RasJAFETfC/7DcgXf6iYFbY2uQSqWpG9aP+CSvSbB&#10;7N2QXc3277sFwcdhZs4wmzyYTtxpcK1lBek8AUFcWd1yreD8c3j9AOE8ssbOMin4JQf5dvKywUzb&#10;kY90P/laRAi7DBU03veZlK5qyKCb2544ehc7GPRRDrXUA44Rbjr5liRLabDluNBgT58NVdfTzSjA&#10;63c46/e+tGko27pY7b+qcq/UbBp2axCegn+GH+1CK1gs4f9L/AFy+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D1deXCAAAA2wAAAA8AAAAAAAAAAAAAAAAAlwIAAGRycy9kb3du&#10;cmV2LnhtbFBLBQYAAAAABAAEAPUAAACGAwAAAAA=&#10;" filled="f" strokecolor="#99cb38 [3204]" strokeweight="1pt">
                    <v:stroke joinstyle="miter"/>
                  </v:oval>
                  <v:oval id="Oval 57" o:spid="_x0000_s1037" style="position:absolute;left:1191765;top:3680931;width:780313;height:78043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HZVAxQAA&#10;ANsAAAAPAAAAZHJzL2Rvd25yZXYueG1sRI9Pa8JAFMTvgt9heYXedFOLf4iuoqUFRXpo7KW3R/aZ&#10;hGTfht3VpN/eFQSPw8z8hlltetOIKzlfWVbwNk5AEOdWV1wo+D19jRYgfEDW2FgmBf/kYbMeDlaY&#10;atvxD12zUIgIYZ+igjKENpXS5yUZ9GPbEkfvbJ3BEKUrpHbYRbhp5CRJZtJgxXGhxJY+Ssrr7GIU&#10;VJfu/dR9Hv18l7np96yp/w6LWqnXl367BBGoD8/wo73XCqZzuH+JP0Cu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sdlUDFAAAA2wAAAA8AAAAAAAAAAAAAAAAAlwIAAGRycy9k&#10;b3ducmV2LnhtbFBLBQYAAAAABAAEAPUAAACJAwAAAAA=&#10;" fillcolor="#455f51 [3215]" stroked="f" strokeweight="1pt">
                    <v:stroke joinstyle="miter"/>
                  </v:oval>
                  <v:oval id="Oval 58" o:spid="_x0000_s1038" style="position:absolute;left:1507311;top:2407920;width:1757045;height:175704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JkQMvgAA&#10;ANsAAAAPAAAAZHJzL2Rvd25yZXYueG1sRE/NisIwEL4L+w5hBG+auqCu1bQsK4r1pusDDM3YFptJ&#10;aaLGtzcHwePH97/Og2nFnXrXWFYwnSQgiEurG64UnP+34x8QziNrbC2Tgic5yLOvwRpTbR98pPvJ&#10;VyKGsEtRQe19l0rpypoMuontiCN3sb1BH2FfSd3jI4abVn4nyVwabDg21NjRX03l9XQzCvB6CGe9&#10;6Ao7DUVT7ZebXVlslBoNw+8KhKfgP+K3e68VzOLY+CX+AJm9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jiZEDL4AAADbAAAADwAAAAAAAAAAAAAAAACXAgAAZHJzL2Rvd25yZXYu&#10;eG1sUEsFBgAAAAAEAAQA9QAAAIIDAAAAAA==&#10;" filled="f" strokecolor="#99cb38 [3204]" strokeweight="1pt">
                    <v:stroke joinstyle="miter"/>
                  </v:oval>
                  <v:oval id="Oval 59" o:spid="_x0000_s1039" style="position:absolute;left:2269311;width:1035685;height:10356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HpR4vgAA&#10;ANoAAAAPAAAAZHJzL2Rvd25yZXYueG1sRE/NisIwEL4LvkMYwZum7sHVrmkRRbHerD7A0My2xWZS&#10;mqxm334jLHgaPr7f2eTBdOJBg2stK1jMExDEldUt1wpu18NsBcJ5ZI2dZVLwSw7ybDzaYKrtky/0&#10;KH0tYgi7FBU03veplK5qyKCb2544ct92MOgjHGqpB3zGcNPJjyRZSoMtx4YGe9o1VN3LH6MA7+dw&#10;0599YRehaOvTen+sir1S00nYfoHwFPxb/O8+6TgfXq+8rsz+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px6UeL4AAADaAAAADwAAAAAAAAAAAAAAAACXAgAAZHJzL2Rvd25yZXYu&#10;eG1sUEsFBgAAAAAEAAQA9QAAAIIDAAAAAA==&#10;" filled="f" strokecolor="#99cb38 [3204]" strokeweight="1pt">
                    <v:stroke joinstyle="miter"/>
                  </v:oval>
                  <v:oval id="Oval 60" o:spid="_x0000_s1040" style="position:absolute;left:-1373758;top:446543;width:281482;height:2814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2tVZwgAA&#10;ANsAAAAPAAAAZHJzL2Rvd25yZXYueG1sRE/Pa8IwFL4P/B/CG3gZmupBZjXKEB1jJ1fH8Phsnk2x&#10;eSlN1lb/enMQPH58v5fr3laipcaXjhVMxgkI4tzpkgsFv4fd6B2ED8gaK8ek4Eoe1qvByxJT7Tr+&#10;oTYLhYgh7FNUYEKoUyl9bsiiH7uaOHJn11gMETaF1A12MdxWcpokM2mx5NhgsKaNofyS/VsFl9P1&#10;uJ+4eWaOn/lp+3Y7/313rVLD1/5jASJQH57ih/tLK5jF9fFL/AFyd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/a1VnCAAAA2wAAAA8AAAAAAAAAAAAAAAAAlwIAAGRycy9kb3du&#10;cmV2LnhtbFBLBQYAAAAABAAEAPUAAACGAwAAAAA=&#10;" fillcolor="#63a537 [3205]" stroked="f" strokeweight="1pt">
                    <v:stroke joinstyle="miter"/>
                  </v:oval>
                </v:group>
                <v:group id="Group 61" o:spid="_x0000_s1041" style="position:absolute;left:211657;top:2980267;width:2573201;height:2573201" coordorigin="319657" coordsize="3886200,3886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dxT8xQAAANs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Qx3L6E&#10;HyD3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ncU/MUAAADbAAAA&#10;DwAAAAAAAAAAAAAAAACpAgAAZHJzL2Rvd25yZXYueG1sUEsFBgAAAAAEAAQA+gAAAJsDAAAAAA==&#10;">
                  <v:group id="Group 62" o:spid="_x0000_s1042" style="position:absolute;left:319657;width:3886200;height:3886200" coordorigin="319657" coordsize="3886200,3886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pYqL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cgb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pYqLxAAAANsAAAAP&#10;AAAAAAAAAAAAAAAAAKkCAABkcnMvZG93bnJldi54bWxQSwUGAAAAAAQABAD6AAAAmgMAAAAA&#10;">
                    <v:oval id="Oval 63" o:spid="_x0000_s1043" alt="city scape" style="position:absolute;left:319657;width:3886200;height:3886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XjLxAAA&#10;ANoAAAAPAAAAZHJzL2Rvd25yZXYueG1sRI9Ba8JAFITvgv9heUJvdVMtUqKbUBRpL7aYxkNuj+wz&#10;CWbfht2tpv++Wyh4HGbmG2aTj6YXV3K+s6zgaZ6AIK6t7rhRUH7tH19A+ICssbdMCn7IQ55NJxtM&#10;tb3xka5FaESEsE9RQRvCkErp65YM+rkdiKN3ts5giNI1Uju8Rbjp5SJJVtJgx3GhxYG2LdWX4tso&#10;eN4t5cfJVdWqKg6f5e7wJp1bKvUwG1/XIAKN4R7+b79rBQv4uxJvgM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AV4y8QAAADaAAAADwAAAAAAAAAAAAAAAACXAgAAZHJzL2Rv&#10;d25yZXYueG1sUEsFBgAAAAAEAAQA9QAAAIgDAAAAAA==&#10;" filled="f" strokecolor="#99cb38 [3204]" strokeweight="1pt">
                      <v:stroke joinstyle="miter"/>
                      <v:path arrowok="t"/>
                      <o:lock v:ext="edit" aspectratio="t"/>
                    </v:oval>
                    <v:oval id="Oval 64" o:spid="_x0000_s1044" alt="employee at software company" style="position:absolute;left:469000;top:155499;width:3615056;height:361505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fL4PwwAA&#10;ANsAAAAPAAAAZHJzL2Rvd25yZXYueG1sRI9Pi8IwFMTvC36H8ARvmiqLSDWKCP476orF26N5NsXm&#10;pTbZ2t1Pv1lY2OMwM79hFqvOVqKlxpeOFYxHCQji3OmSCwWXj+1wBsIHZI2VY1LwRR5Wy97bAlPt&#10;Xnyi9hwKESHsU1RgQqhTKX1uyKIfuZo4enfXWAxRNoXUDb4i3FZykiRTabHkuGCwpo2h/HH+tAq+&#10;k+ywO/ly0h1zvrYm2z9v90ypQb9bz0EE6sJ/+K990Aqm7/D7Jf4Auf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fL4PwwAAANsAAAAPAAAAAAAAAAAAAAAAAJcCAABkcnMvZG93&#10;bnJldi54bWxQSwUGAAAAAAQABAD1AAAAhwMAAAAA&#10;" stroked="f" strokeweight="1pt">
                      <v:fill r:id="rId4" o:title="employee at software company" rotate="t" type="frame"/>
                      <v:stroke joinstyle="miter"/>
                    </v:oval>
                  </v:group>
                  <v:oval id="Oval 65" o:spid="_x0000_s1045" style="position:absolute;left:3297988;top:2834640;width:796213;height:7962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SyEvwgAA&#10;ANsAAAAPAAAAZHJzL2Rvd25yZXYueG1sRI/RasJAFETfC/7DcgXf6iYFbY2uQSqWpG9aP+CSvSbB&#10;7N2QXc3277sFwcdhZs4wmzyYTtxpcK1lBek8AUFcWd1yreD8c3j9AOE8ssbOMin4JQf5dvKywUzb&#10;kY90P/laRAi7DBU03veZlK5qyKCb2544ehc7GPRRDrXUA44Rbjr5liRLabDluNBgT58NVdfTzSjA&#10;63c46/e+tGko27pY7b+qcq/UbBp2axCegn+GH+1CK1gu4P9L/AFy+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5LIS/CAAAA2wAAAA8AAAAAAAAAAAAAAAAAlwIAAGRycy9kb3du&#10;cmV2LnhtbFBLBQYAAAAABAAEAPUAAACGAwAAAAA=&#10;" filled="f" strokecolor="#99cb38 [3204]" strokeweight="1pt">
                    <v:stroke joinstyle="miter"/>
                  </v:oval>
                </v:group>
              </v:group>
              <w10:wrap anchorx="page" anchory="page"/>
            </v:group>
          </w:pict>
        </mc:Fallback>
      </mc:AlternateContent>
    </w:r>
    <w:r w:rsidR="006B7247" w:rsidRPr="006B7247"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74CDF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7E2249CC"/>
    <w:lvl w:ilvl="0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288"/>
      </w:pPr>
      <w:rPr>
        <w:rFonts w:ascii="Symbol" w:hAnsi="Symbol" w:hint="default"/>
        <w:color w:val="63A537" w:themeColor="accent2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89"/>
    <w:rsid w:val="00002776"/>
    <w:rsid w:val="000C24C9"/>
    <w:rsid w:val="000E7C7F"/>
    <w:rsid w:val="001066A5"/>
    <w:rsid w:val="0011589D"/>
    <w:rsid w:val="0015269A"/>
    <w:rsid w:val="00163634"/>
    <w:rsid w:val="001829AA"/>
    <w:rsid w:val="001C66B6"/>
    <w:rsid w:val="001C6F65"/>
    <w:rsid w:val="001E306E"/>
    <w:rsid w:val="002226A1"/>
    <w:rsid w:val="00224692"/>
    <w:rsid w:val="00256DE0"/>
    <w:rsid w:val="00265D02"/>
    <w:rsid w:val="002709A2"/>
    <w:rsid w:val="00283425"/>
    <w:rsid w:val="002945E4"/>
    <w:rsid w:val="002C208D"/>
    <w:rsid w:val="002C39E6"/>
    <w:rsid w:val="002E00FF"/>
    <w:rsid w:val="002E745C"/>
    <w:rsid w:val="003068D0"/>
    <w:rsid w:val="003B34D1"/>
    <w:rsid w:val="004609AB"/>
    <w:rsid w:val="004836A6"/>
    <w:rsid w:val="004C0CA5"/>
    <w:rsid w:val="004E7009"/>
    <w:rsid w:val="00513B19"/>
    <w:rsid w:val="00514278"/>
    <w:rsid w:val="0053398B"/>
    <w:rsid w:val="005762FE"/>
    <w:rsid w:val="00593491"/>
    <w:rsid w:val="0059748F"/>
    <w:rsid w:val="005C42AF"/>
    <w:rsid w:val="005C5673"/>
    <w:rsid w:val="005D6E77"/>
    <w:rsid w:val="005E3F3C"/>
    <w:rsid w:val="005F562C"/>
    <w:rsid w:val="00623E97"/>
    <w:rsid w:val="006317F2"/>
    <w:rsid w:val="006751C1"/>
    <w:rsid w:val="006A39E8"/>
    <w:rsid w:val="006B7247"/>
    <w:rsid w:val="0073157D"/>
    <w:rsid w:val="007864FB"/>
    <w:rsid w:val="007B02F4"/>
    <w:rsid w:val="007C174C"/>
    <w:rsid w:val="007F4E5C"/>
    <w:rsid w:val="00827DA6"/>
    <w:rsid w:val="00887669"/>
    <w:rsid w:val="008E36B5"/>
    <w:rsid w:val="008F014C"/>
    <w:rsid w:val="009472B4"/>
    <w:rsid w:val="00960F68"/>
    <w:rsid w:val="009966C9"/>
    <w:rsid w:val="009A6B82"/>
    <w:rsid w:val="009C7459"/>
    <w:rsid w:val="009D53F8"/>
    <w:rsid w:val="00A02CDE"/>
    <w:rsid w:val="00A05422"/>
    <w:rsid w:val="00A256E8"/>
    <w:rsid w:val="00A67DA8"/>
    <w:rsid w:val="00A8290F"/>
    <w:rsid w:val="00AB7A89"/>
    <w:rsid w:val="00AC3AC0"/>
    <w:rsid w:val="00B35D13"/>
    <w:rsid w:val="00B44159"/>
    <w:rsid w:val="00BA2D13"/>
    <w:rsid w:val="00BB1CBA"/>
    <w:rsid w:val="00BB2D74"/>
    <w:rsid w:val="00BC684A"/>
    <w:rsid w:val="00BD4B81"/>
    <w:rsid w:val="00BD71D8"/>
    <w:rsid w:val="00BE192B"/>
    <w:rsid w:val="00BF7360"/>
    <w:rsid w:val="00C10FAF"/>
    <w:rsid w:val="00C548FC"/>
    <w:rsid w:val="00C55F96"/>
    <w:rsid w:val="00C82F46"/>
    <w:rsid w:val="00C956B3"/>
    <w:rsid w:val="00CA04E7"/>
    <w:rsid w:val="00CA4811"/>
    <w:rsid w:val="00CE6971"/>
    <w:rsid w:val="00D06340"/>
    <w:rsid w:val="00D0768D"/>
    <w:rsid w:val="00D33B0D"/>
    <w:rsid w:val="00DC10E0"/>
    <w:rsid w:val="00DF7C6A"/>
    <w:rsid w:val="00E60898"/>
    <w:rsid w:val="00E6133D"/>
    <w:rsid w:val="00E62918"/>
    <w:rsid w:val="00E76D15"/>
    <w:rsid w:val="00E832D8"/>
    <w:rsid w:val="00E8683D"/>
    <w:rsid w:val="00E9637B"/>
    <w:rsid w:val="00E9772B"/>
    <w:rsid w:val="00EB0C72"/>
    <w:rsid w:val="00EC39AB"/>
    <w:rsid w:val="00F21F05"/>
    <w:rsid w:val="00F959CC"/>
    <w:rsid w:val="00FA4635"/>
    <w:rsid w:val="00FE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AB874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0" w:unhideWhenUsed="1" w:qFormat="1"/>
    <w:lsdException w:name="toc 2" w:semiHidden="1" w:uiPriority="10" w:unhideWhenUsed="1" w:qFormat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</w:latentStyles>
  <w:style w:type="paragraph" w:default="1" w:styleId="Normal">
    <w:name w:val="Normal"/>
    <w:qFormat/>
    <w:rsid w:val="00C82F46"/>
    <w:pPr>
      <w:spacing w:line="269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CBA"/>
    <w:pPr>
      <w:keepNext/>
      <w:keepLines/>
      <w:shd w:val="clear" w:color="auto" w:fill="99CB38" w:themeFill="accent1"/>
      <w:spacing w:before="240" w:after="2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auto"/>
      <w:spacing w:val="15"/>
      <w:sz w:val="32"/>
      <w:szCs w:val="5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6F65"/>
    <w:pPr>
      <w:keepNext/>
      <w:keepLines/>
      <w:spacing w:before="240" w:after="120" w:line="240" w:lineRule="auto"/>
      <w:contextualSpacing/>
      <w:outlineLvl w:val="1"/>
    </w:pPr>
    <w:rPr>
      <w:rFonts w:eastAsiaTheme="majorEastAsia" w:cstheme="majorBidi"/>
      <w:b/>
      <w:bCs/>
      <w:color w:val="auto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rsid w:val="00B441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32"/>
      <w:szCs w:val="22"/>
    </w:rPr>
  </w:style>
  <w:style w:type="paragraph" w:styleId="Heading4">
    <w:name w:val="heading 4"/>
    <w:basedOn w:val="Normal"/>
    <w:next w:val="Normal"/>
    <w:link w:val="Heading4Char"/>
    <w:uiPriority w:val="9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b/>
      <w:bCs/>
      <w:color w:val="99CB38" w:themeColor="accent1"/>
    </w:rPr>
  </w:style>
  <w:style w:type="paragraph" w:styleId="Heading5">
    <w:name w:val="heading 5"/>
    <w:basedOn w:val="Normal"/>
    <w:next w:val="Normal"/>
    <w:link w:val="Heading5Char"/>
    <w:uiPriority w:val="99"/>
    <w:semiHidden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customStyle="1" w:styleId="Photo">
    <w:name w:val="Photo"/>
    <w:basedOn w:val="NoSpacing"/>
    <w:uiPriority w:val="12"/>
    <w:qFormat/>
    <w:pPr>
      <w:spacing w:before="100" w:after="100"/>
      <w:ind w:left="101" w:right="101"/>
      <w:jc w:val="center"/>
    </w:pPr>
    <w:rPr>
      <w:noProof/>
    </w:rPr>
  </w:style>
  <w:style w:type="paragraph" w:styleId="Title">
    <w:name w:val="Title"/>
    <w:basedOn w:val="Normal"/>
    <w:link w:val="TitleChar"/>
    <w:uiPriority w:val="2"/>
    <w:qFormat/>
    <w:rsid w:val="00A67DA8"/>
    <w:pPr>
      <w:spacing w:after="0" w:line="240" w:lineRule="auto"/>
      <w:contextualSpacing/>
    </w:pPr>
    <w:rPr>
      <w:rFonts w:eastAsiaTheme="majorEastAsia" w:cstheme="majorBidi"/>
      <w:b/>
      <w:color w:val="FFFFFF" w:themeColor="background1"/>
      <w:kern w:val="28"/>
      <w:sz w:val="56"/>
      <w:szCs w:val="88"/>
    </w:rPr>
  </w:style>
  <w:style w:type="character" w:customStyle="1" w:styleId="TitleChar">
    <w:name w:val="Title Char"/>
    <w:basedOn w:val="DefaultParagraphFont"/>
    <w:link w:val="Title"/>
    <w:uiPriority w:val="2"/>
    <w:rsid w:val="00A67DA8"/>
    <w:rPr>
      <w:rFonts w:eastAsiaTheme="majorEastAsia" w:cstheme="majorBidi"/>
      <w:b/>
      <w:color w:val="FFFFFF" w:themeColor="background1"/>
      <w:kern w:val="28"/>
      <w:sz w:val="56"/>
      <w:szCs w:val="88"/>
    </w:rPr>
  </w:style>
  <w:style w:type="paragraph" w:styleId="Subtitle">
    <w:name w:val="Subtitle"/>
    <w:basedOn w:val="Normal"/>
    <w:next w:val="Normal"/>
    <w:link w:val="SubtitleChar"/>
    <w:uiPriority w:val="3"/>
    <w:qFormat/>
    <w:rsid w:val="00A67DA8"/>
    <w:pPr>
      <w:numPr>
        <w:ilvl w:val="1"/>
      </w:numPr>
      <w:spacing w:before="60" w:after="0" w:line="240" w:lineRule="auto"/>
    </w:pPr>
    <w:rPr>
      <w:b/>
      <w:bCs/>
      <w:color w:val="FFFFFF" w:themeColor="background1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3"/>
    <w:rsid w:val="00A67DA8"/>
    <w:rPr>
      <w:b/>
      <w:bCs/>
      <w:color w:val="FFFFFF" w:themeColor="background1"/>
      <w:sz w:val="24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44159"/>
    <w:rPr>
      <w:rFonts w:asciiTheme="majorHAnsi" w:eastAsiaTheme="majorEastAsia" w:hAnsiTheme="majorHAnsi" w:cstheme="majorBidi"/>
      <w:b/>
      <w:bCs/>
      <w:color w:val="000000" w:themeColor="text1"/>
      <w:sz w:val="3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C6F65"/>
    <w:rPr>
      <w:rFonts w:eastAsiaTheme="majorEastAsia" w:cstheme="majorBidi"/>
      <w:b/>
      <w:bCs/>
      <w:color w:val="auto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Organization">
    <w:name w:val="Organization"/>
    <w:basedOn w:val="Normal"/>
    <w:uiPriority w:val="3"/>
    <w:qFormat/>
    <w:rsid w:val="00A67DA8"/>
    <w:pPr>
      <w:spacing w:before="120" w:after="0" w:line="240" w:lineRule="auto"/>
      <w:contextualSpacing/>
    </w:pPr>
    <w:rPr>
      <w:rFonts w:asciiTheme="majorHAnsi" w:hAnsiTheme="majorHAnsi"/>
      <w:b/>
      <w:bCs/>
      <w:color w:val="FFFFFF" w:themeColor="background1"/>
      <w:sz w:val="40"/>
      <w:szCs w:val="40"/>
    </w:rPr>
  </w:style>
  <w:style w:type="paragraph" w:styleId="ListBullet">
    <w:name w:val="List Bullet"/>
    <w:basedOn w:val="Normal"/>
    <w:uiPriority w:val="2"/>
    <w:qFormat/>
    <w:rsid w:val="00827DA6"/>
    <w:pPr>
      <w:numPr>
        <w:numId w:val="1"/>
      </w:num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B1CBA"/>
    <w:rPr>
      <w:rFonts w:asciiTheme="majorHAnsi" w:eastAsiaTheme="majorEastAsia" w:hAnsiTheme="majorHAnsi" w:cstheme="majorBidi"/>
      <w:b/>
      <w:caps/>
      <w:color w:val="auto"/>
      <w:spacing w:val="15"/>
      <w:sz w:val="32"/>
      <w:szCs w:val="58"/>
      <w:shd w:val="clear" w:color="auto" w:fill="99CB38" w:themeFill="accent1"/>
    </w:rPr>
  </w:style>
  <w:style w:type="character" w:customStyle="1" w:styleId="Heading4Char">
    <w:name w:val="Heading 4 Char"/>
    <w:basedOn w:val="DefaultParagraphFont"/>
    <w:link w:val="Heading4"/>
    <w:uiPriority w:val="9"/>
    <w:rsid w:val="00163634"/>
    <w:rPr>
      <w:rFonts w:asciiTheme="majorHAnsi" w:eastAsiaTheme="majorEastAsia" w:hAnsiTheme="majorHAnsi" w:cstheme="majorBidi"/>
      <w:b/>
      <w:bCs/>
      <w:color w:val="99CB38" w:themeColor="accent1"/>
    </w:rPr>
  </w:style>
  <w:style w:type="paragraph" w:customStyle="1" w:styleId="ContactInfo">
    <w:name w:val="Contact Info"/>
    <w:basedOn w:val="Normal"/>
    <w:uiPriority w:val="4"/>
    <w:qFormat/>
    <w:rsid w:val="005D6E77"/>
    <w:pPr>
      <w:spacing w:after="0" w:line="240" w:lineRule="auto"/>
      <w:jc w:val="center"/>
    </w:pPr>
    <w:rPr>
      <w:color w:val="E2DFCC" w:themeColor="background2"/>
    </w:rPr>
  </w:style>
  <w:style w:type="paragraph" w:styleId="TOCHeading">
    <w:name w:val="TOC Heading"/>
    <w:basedOn w:val="Heading1"/>
    <w:next w:val="Normal"/>
    <w:uiPriority w:val="9"/>
    <w:qFormat/>
    <w:rsid w:val="00E62918"/>
    <w:pPr>
      <w:outlineLvl w:val="9"/>
    </w:pPr>
  </w:style>
  <w:style w:type="paragraph" w:styleId="TOC2">
    <w:name w:val="toc 2"/>
    <w:basedOn w:val="TOC1"/>
    <w:next w:val="Normal"/>
    <w:autoRedefine/>
    <w:uiPriority w:val="10"/>
    <w:qFormat/>
    <w:pPr>
      <w:ind w:left="200"/>
    </w:pPr>
  </w:style>
  <w:style w:type="paragraph" w:styleId="TOC1">
    <w:name w:val="toc 1"/>
    <w:basedOn w:val="Normal"/>
    <w:next w:val="Normal"/>
    <w:autoRedefine/>
    <w:uiPriority w:val="10"/>
    <w:qFormat/>
    <w:rsid w:val="00E62918"/>
    <w:pPr>
      <w:tabs>
        <w:tab w:val="right" w:leader="dot" w:pos="6120"/>
      </w:tabs>
      <w:spacing w:after="240"/>
    </w:pPr>
  </w:style>
  <w:style w:type="character" w:customStyle="1" w:styleId="Heading5Char">
    <w:name w:val="Heading 5 Char"/>
    <w:basedOn w:val="DefaultParagraphFont"/>
    <w:link w:val="Heading5"/>
    <w:uiPriority w:val="99"/>
    <w:semiHidden/>
    <w:rsid w:val="001636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TOCNumbers">
    <w:name w:val="TOC Numbers"/>
    <w:basedOn w:val="DefaultParagraphFont"/>
    <w:uiPriority w:val="11"/>
    <w:qFormat/>
    <w:rsid w:val="00E62918"/>
    <w:rPr>
      <w:b/>
      <w:bCs/>
      <w:color w:val="455F51" w:themeColor="text2"/>
      <w:sz w:val="20"/>
      <w:szCs w:val="28"/>
    </w:rPr>
  </w:style>
  <w:style w:type="character" w:styleId="PageNumber">
    <w:name w:val="page number"/>
    <w:basedOn w:val="DefaultParagraphFont"/>
    <w:uiPriority w:val="12"/>
    <w:qFormat/>
    <w:rPr>
      <w:b/>
      <w:bCs/>
      <w:color w:val="99CB38" w:themeColor="accent1"/>
    </w:rPr>
  </w:style>
  <w:style w:type="paragraph" w:styleId="Quote">
    <w:name w:val="Quote"/>
    <w:basedOn w:val="Normal"/>
    <w:next w:val="Normal"/>
    <w:link w:val="QuoteChar"/>
    <w:uiPriority w:val="2"/>
    <w:qFormat/>
    <w:rsid w:val="001C6F65"/>
    <w:pPr>
      <w:spacing w:before="280" w:after="280" w:line="264" w:lineRule="auto"/>
      <w:jc w:val="center"/>
    </w:pPr>
    <w:rPr>
      <w:iCs/>
      <w:caps/>
      <w:color w:val="4D671B" w:themeColor="accent1" w:themeShade="80"/>
      <w:sz w:val="28"/>
      <w:szCs w:val="34"/>
    </w:rPr>
  </w:style>
  <w:style w:type="character" w:customStyle="1" w:styleId="QuoteChar">
    <w:name w:val="Quote Char"/>
    <w:basedOn w:val="DefaultParagraphFont"/>
    <w:link w:val="Quote"/>
    <w:uiPriority w:val="2"/>
    <w:rsid w:val="001C6F65"/>
    <w:rPr>
      <w:iCs/>
      <w:caps/>
      <w:color w:val="4D671B" w:themeColor="accent1" w:themeShade="80"/>
      <w:sz w:val="28"/>
      <w:szCs w:val="34"/>
    </w:rPr>
  </w:style>
  <w:style w:type="paragraph" w:styleId="Caption">
    <w:name w:val="caption"/>
    <w:basedOn w:val="Normal"/>
    <w:next w:val="Normal"/>
    <w:uiPriority w:val="35"/>
    <w:qFormat/>
    <w:pPr>
      <w:spacing w:before="40" w:after="40" w:line="264" w:lineRule="auto"/>
      <w:contextualSpacing/>
    </w:pPr>
    <w:rPr>
      <w:i/>
      <w:iCs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rsid w:val="0099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3634"/>
    <w:rPr>
      <w:color w:val="000000" w:themeColor="text1"/>
    </w:rPr>
  </w:style>
  <w:style w:type="paragraph" w:styleId="Footer">
    <w:name w:val="footer"/>
    <w:basedOn w:val="Normal"/>
    <w:link w:val="FooterChar"/>
    <w:uiPriority w:val="99"/>
    <w:semiHidden/>
    <w:rsid w:val="0099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3634"/>
    <w:rPr>
      <w:color w:val="000000" w:themeColor="text1"/>
    </w:rPr>
  </w:style>
  <w:style w:type="paragraph" w:customStyle="1" w:styleId="NormalAlt">
    <w:name w:val="Normal Alt"/>
    <w:basedOn w:val="Normal"/>
    <w:qFormat/>
    <w:rsid w:val="00C82F46"/>
    <w:rPr>
      <w:color w:val="E2DFCC" w:themeColor="background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png"/><Relationship Id="rId1" Type="http://schemas.openxmlformats.org/officeDocument/2006/relationships/customXml" Target="../customXml/item1.xml"/><Relationship Id="rId16" Type="http://schemas.openxmlformats.org/officeDocument/2006/relationships/image" Target="media/image5.png"/><Relationship Id="rId17" Type="http://schemas.openxmlformats.org/officeDocument/2006/relationships/image" Target="media/image4.png"/><Relationship Id="rId18" Type="http://schemas.openxmlformats.org/officeDocument/2006/relationships/image" Target="media/image7.png"/><Relationship Id="rId19" Type="http://schemas.openxmlformats.org/officeDocument/2006/relationships/image" Target="media/image6.png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4" Type="http://schemas.openxmlformats.org/officeDocument/2006/relationships/image" Target="media/image12.png"/><Relationship Id="rId1" Type="http://schemas.openxmlformats.org/officeDocument/2006/relationships/image" Target="media/image8.png"/><Relationship Id="rId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aransanghera/Library/Containers/com.microsoft.Word/Data/Library/Caches/1033/TM33829971/Tech%20booklet.dotx" TargetMode="External"/></Relationships>
</file>

<file path=word/theme/theme1.xml><?xml version="1.0" encoding="utf-8"?>
<a:theme xmlns:a="http://schemas.openxmlformats.org/drawingml/2006/main" name="BKLT-0">
  <a:themeElements>
    <a:clrScheme name="Custom 8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81EEDB-5E48-4901-878C-464DF4B95F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D987A6-0CF2-42CB-A512-579D4E6C6B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17D83F-F876-4F18-989A-D57E541D866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895D0D42-3ADA-F146-A201-3D1A94E09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 booklet.dotx</Template>
  <TotalTime>0</TotalTime>
  <Pages>6</Pages>
  <Words>664</Words>
  <Characters>3790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2019-10-27T22:55:00Z</dcterms:created>
  <dcterms:modified xsi:type="dcterms:W3CDTF">2019-10-27T22:55:00Z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